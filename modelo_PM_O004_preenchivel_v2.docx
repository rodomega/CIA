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206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977"/>
        <w:gridCol w:w="112"/>
        <w:gridCol w:w="5117"/>
      </w:tblGrid>
      <w:tr w:rsidR="005D49E9" w:rsidTr="00484E37">
        <w:trPr>
          <w:cantSplit/>
          <w:trHeight w:val="1247"/>
        </w:trPr>
        <w:tc>
          <w:tcPr>
            <w:tcW w:w="504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bookmarkStart w:id="0" w:name="_GoBack"/>
          <w:bookmarkEnd w:id="0"/>
          <w:p w:rsidR="005D49E9" w:rsidRPr="00F24D98" w:rsidRDefault="005D49E9" w:rsidP="00D63C85">
            <w:pPr>
              <w:pStyle w:val="Ttulo1"/>
              <w:rPr>
                <w:rFonts w:ascii="Arial" w:hAnsi="Arial"/>
                <w:b/>
                <w:sz w:val="28"/>
              </w:rPr>
            </w:pPr>
            <w:r>
              <w:rPr>
                <w:rFonts w:ascii="Arial" w:hAnsi="Arial"/>
                <w:b/>
                <w:noProof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56D3A78A" wp14:editId="10CF2E08">
                      <wp:simplePos x="0" y="0"/>
                      <wp:positionH relativeFrom="column">
                        <wp:posOffset>91440</wp:posOffset>
                      </wp:positionH>
                      <wp:positionV relativeFrom="page">
                        <wp:posOffset>5080</wp:posOffset>
                      </wp:positionV>
                      <wp:extent cx="647700" cy="756285"/>
                      <wp:effectExtent l="0" t="0" r="1270" b="0"/>
                      <wp:wrapNone/>
                      <wp:docPr id="2" name="Text Box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47700" cy="7562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340C7B" w:rsidRDefault="00340C7B" w:rsidP="0049565F">
                                  <w:r w:rsidRPr="00E911D2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6D57F65" wp14:editId="1784F067">
                                        <wp:extent cx="619125" cy="720328"/>
                                        <wp:effectExtent l="0" t="0" r="0" b="3810"/>
                                        <wp:docPr id="1" name="Imagem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magem 1" descr="&amp;M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grayscl/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19125" cy="72032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D3A78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0" o:spid="_x0000_s1026" type="#_x0000_t202" style="position:absolute;left:0;text-align:left;margin-left:7.2pt;margin-top:.4pt;width:51pt;height:59.5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" filled="f" stroked="f">
                      <v:textbox inset="0,0,0,0">
                        <w:txbxContent>
                          <w:p w:rsidR="00340C7B" w:rsidRDefault="00340C7B" w:rsidP="0049565F">
                            <w:r w:rsidRPr="00E911D2">
                              <w:rPr>
                                <w:noProof/>
                              </w:rPr>
                              <w:drawing>
                                <wp:inline distT="0" distB="0" distL="0" distR="0" wp14:anchorId="16D57F65" wp14:editId="1784F067">
                                  <wp:extent cx="619125" cy="720328"/>
                                  <wp:effectExtent l="0" t="0" r="0" b="3810"/>
                                  <wp:docPr id="1" name="Imagem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&amp;M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grayscl/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9125" cy="72032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 w:rsidRPr="00F24D98">
              <w:rPr>
                <w:rFonts w:ascii="Arial" w:hAnsi="Arial"/>
                <w:b/>
                <w:sz w:val="28"/>
              </w:rPr>
              <w:t>POLÍCIA MILITAR</w:t>
            </w:r>
          </w:p>
          <w:p w:rsidR="005D49E9" w:rsidRPr="00F24D98" w:rsidRDefault="005D49E9" w:rsidP="008927AC">
            <w:pPr>
              <w:pStyle w:val="Ttulo4"/>
              <w:spacing w:before="60" w:after="40" w:line="240" w:lineRule="auto"/>
              <w:ind w:firstLine="1134"/>
              <w:rPr>
                <w:rFonts w:ascii="Arial" w:hAnsi="Arial"/>
              </w:rPr>
            </w:pPr>
            <w:r w:rsidRPr="00F24D98">
              <w:rPr>
                <w:rFonts w:ascii="Arial" w:hAnsi="Arial"/>
              </w:rPr>
              <w:t>DO</w:t>
            </w:r>
          </w:p>
          <w:p w:rsidR="005D49E9" w:rsidRPr="00725E78" w:rsidRDefault="005D49E9" w:rsidP="008927AC">
            <w:pPr>
              <w:pStyle w:val="Ttulo4"/>
              <w:spacing w:before="60" w:after="40" w:line="240" w:lineRule="auto"/>
              <w:ind w:firstLine="1134"/>
              <w:rPr>
                <w:rFonts w:ascii="Arial" w:hAnsi="Arial"/>
                <w:sz w:val="16"/>
              </w:rPr>
            </w:pPr>
            <w:r w:rsidRPr="00F24D98">
              <w:rPr>
                <w:rFonts w:ascii="Arial" w:hAnsi="Arial"/>
              </w:rPr>
              <w:t>ESTADO DE SÃO PAULO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5D49E9" w:rsidRDefault="005D49E9" w:rsidP="008927AC">
            <w:pPr>
              <w:pStyle w:val="Ttulo7"/>
              <w:rPr>
                <w:rFonts w:ascii="Arial" w:hAnsi="Arial"/>
                <w:b w:val="0"/>
                <w:sz w:val="12"/>
              </w:rPr>
            </w:pPr>
          </w:p>
        </w:tc>
        <w:tc>
          <w:tcPr>
            <w:tcW w:w="5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D49E9" w:rsidRPr="005D49E9" w:rsidRDefault="005D49E9" w:rsidP="005D49E9">
            <w:pPr>
              <w:pStyle w:val="Ttulo7"/>
              <w:spacing w:before="60" w:line="276" w:lineRule="auto"/>
              <w:rPr>
                <w:rFonts w:ascii="Arial" w:hAnsi="Arial" w:cs="Arial"/>
                <w:sz w:val="24"/>
                <w:szCs w:val="24"/>
              </w:rPr>
            </w:pPr>
            <w:r w:rsidRPr="005D49E9">
              <w:rPr>
                <w:rFonts w:ascii="Arial" w:hAnsi="Arial" w:cs="Arial"/>
                <w:sz w:val="24"/>
                <w:szCs w:val="24"/>
              </w:rPr>
              <w:t>QUALIFICA</w:t>
            </w:r>
            <w:r w:rsidR="004556D4">
              <w:rPr>
                <w:rFonts w:ascii="Arial" w:hAnsi="Arial" w:cs="Arial"/>
                <w:sz w:val="24"/>
                <w:szCs w:val="24"/>
              </w:rPr>
              <w:t>ÇÃO</w:t>
            </w:r>
            <w:r w:rsidRPr="005D49E9">
              <w:rPr>
                <w:rFonts w:ascii="Arial" w:hAnsi="Arial" w:cs="Arial"/>
                <w:sz w:val="24"/>
                <w:szCs w:val="24"/>
              </w:rPr>
              <w:t xml:space="preserve"> DE PRESO,</w:t>
            </w:r>
          </w:p>
          <w:p w:rsidR="005D49E9" w:rsidRPr="005D49E9" w:rsidRDefault="005D49E9" w:rsidP="004556D4">
            <w:pPr>
              <w:jc w:val="center"/>
            </w:pPr>
            <w:r w:rsidRPr="005D49E9">
              <w:rPr>
                <w:rFonts w:ascii="Arial" w:hAnsi="Arial" w:cs="Arial"/>
                <w:b/>
                <w:sz w:val="24"/>
                <w:szCs w:val="24"/>
              </w:rPr>
              <w:t>ARMA</w:t>
            </w:r>
            <w:r w:rsidR="004556D4">
              <w:rPr>
                <w:rFonts w:ascii="Arial" w:hAnsi="Arial" w:cs="Arial"/>
                <w:b/>
                <w:sz w:val="24"/>
                <w:szCs w:val="24"/>
              </w:rPr>
              <w:t>S</w:t>
            </w:r>
            <w:r w:rsidRPr="005D49E9">
              <w:rPr>
                <w:rFonts w:ascii="Arial" w:hAnsi="Arial" w:cs="Arial"/>
                <w:b/>
                <w:sz w:val="24"/>
                <w:szCs w:val="24"/>
              </w:rPr>
              <w:t xml:space="preserve"> E ENTORPECENTES</w:t>
            </w:r>
          </w:p>
        </w:tc>
      </w:tr>
    </w:tbl>
    <w:p w:rsidR="0049565F" w:rsidRDefault="0049565F" w:rsidP="0049565F">
      <w:pPr>
        <w:rPr>
          <w:sz w:val="8"/>
        </w:rPr>
      </w:pPr>
    </w:p>
    <w:tbl>
      <w:tblPr>
        <w:tblW w:w="10206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0"/>
        <w:gridCol w:w="233"/>
        <w:gridCol w:w="442"/>
        <w:gridCol w:w="346"/>
        <w:gridCol w:w="245"/>
        <w:gridCol w:w="242"/>
        <w:gridCol w:w="208"/>
        <w:gridCol w:w="1857"/>
        <w:gridCol w:w="108"/>
        <w:gridCol w:w="404"/>
        <w:gridCol w:w="309"/>
        <w:gridCol w:w="125"/>
        <w:gridCol w:w="979"/>
        <w:gridCol w:w="626"/>
        <w:gridCol w:w="2552"/>
      </w:tblGrid>
      <w:tr w:rsidR="0049565F" w:rsidTr="00484E37">
        <w:trPr>
          <w:cantSplit/>
          <w:trHeight w:hRule="exact" w:val="284"/>
        </w:trPr>
        <w:tc>
          <w:tcPr>
            <w:tcW w:w="10206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49565F" w:rsidRDefault="005D49E9" w:rsidP="004556D4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QUALIFICAÇÃO D</w:t>
            </w:r>
            <w:r w:rsidR="004556D4">
              <w:rPr>
                <w:rFonts w:ascii="Arial" w:hAnsi="Arial"/>
                <w:b/>
                <w:noProof/>
                <w:sz w:val="20"/>
              </w:rPr>
              <w:t>O</w:t>
            </w:r>
            <w:r>
              <w:rPr>
                <w:rFonts w:ascii="Arial" w:hAnsi="Arial"/>
                <w:b/>
                <w:noProof/>
                <w:sz w:val="20"/>
              </w:rPr>
              <w:t xml:space="preserve"> PRESO</w:t>
            </w:r>
          </w:p>
        </w:tc>
      </w:tr>
      <w:tr w:rsidR="005D49E9" w:rsidTr="00484E37">
        <w:trPr>
          <w:cantSplit/>
          <w:trHeight w:val="340"/>
        </w:trPr>
        <w:tc>
          <w:tcPr>
            <w:tcW w:w="5924" w:type="dxa"/>
            <w:gridSpan w:val="11"/>
            <w:tcBorders>
              <w:top w:val="nil"/>
              <w:left w:val="single" w:sz="12" w:space="0" w:color="auto"/>
              <w:right w:val="single" w:sz="4" w:space="0" w:color="auto"/>
            </w:tcBorders>
          </w:tcPr>
          <w:p w:rsidR="008F4131" w:rsidRDefault="005D49E9" w:rsidP="00374F21">
            <w:pPr>
              <w:spacing w:before="20"/>
              <w:ind w:firstLine="17"/>
              <w:rPr>
                <w:rFonts w:ascii="Arial" w:hAnsi="Arial"/>
                <w:noProof/>
                <w:sz w:val="12"/>
              </w:rPr>
            </w:pPr>
            <w:r>
              <w:rPr>
                <w:rFonts w:ascii="Arial" w:hAnsi="Arial"/>
                <w:noProof/>
                <w:sz w:val="12"/>
              </w:rPr>
              <w:t>NOME</w:t>
            </w:r>
          </w:p>
          <w:p w:rsidR="00D555A0" w:rsidRDefault="00BA0E9D" w:rsidP="00BA0E9D">
            <w:pPr>
              <w:spacing w:before="20"/>
              <w:ind w:firstLine="17"/>
              <w:rPr>
                <w:rFonts w:ascii="Arial" w:hAnsi="Arial"/>
                <w:noProof/>
                <w:sz w:val="12"/>
              </w:rPr>
            </w:pPr>
            <w:r>
              <w:rPr>
                <w:rFonts w:ascii="Arial" w:hAnsi="Arial"/>
                <w:noProof/>
                <w:sz w:val="12"/>
              </w:rPr>
              <w:fldChar w:fldCharType="begin">
                <w:ffData>
                  <w:name w:val="Pai"/>
                  <w:enabled/>
                  <w:calcOnExit w:val="0"/>
                  <w:statusText w:type="text" w:val="Digite o nome do Qualificado"/>
                  <w:textInput>
                    <w:maxLength w:val="80"/>
                    <w:format w:val="Maiúsculas"/>
                  </w:textInput>
                </w:ffData>
              </w:fldChar>
            </w:r>
            <w:bookmarkStart w:id="1" w:name="Pai"/>
            <w:r>
              <w:rPr>
                <w:rFonts w:ascii="Arial" w:hAnsi="Arial"/>
                <w:noProof/>
                <w:sz w:val="12"/>
              </w:rPr>
              <w:instrText xml:space="preserve"> FORMTEXT </w:instrText>
            </w:r>
            <w:r>
              <w:rPr>
                <w:rFonts w:ascii="Arial" w:hAnsi="Arial"/>
                <w:noProof/>
                <w:sz w:val="12"/>
              </w:rPr>
            </w:r>
            <w:r>
              <w:rPr>
                <w:rFonts w:ascii="Arial" w:hAnsi="Arial"/>
                <w:noProof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{{NOME}}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fldChar w:fldCharType="end"/>
            </w:r>
            <w:bookmarkEnd w:id="1"/>
          </w:p>
        </w:tc>
        <w:tc>
          <w:tcPr>
            <w:tcW w:w="4282" w:type="dxa"/>
            <w:gridSpan w:val="4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5D49E9" w:rsidRDefault="005D49E9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VULGO</w:t>
            </w:r>
          </w:p>
          <w:p w:rsidR="00347158" w:rsidRDefault="00BA0E9D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Vulgo"/>
                  <w:enabled/>
                  <w:calcOnExit w:val="0"/>
                  <w:textInput>
                    <w:maxLength w:val="30"/>
                    <w:format w:val="Minúsculas"/>
                  </w:textInput>
                </w:ffData>
              </w:fldChar>
            </w:r>
            <w:bookmarkStart w:id="2" w:name="Vulg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{{VULGO}}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2"/>
          </w:p>
        </w:tc>
      </w:tr>
      <w:tr w:rsidR="005D49E9" w:rsidTr="00484E37">
        <w:trPr>
          <w:cantSplit/>
          <w:trHeight w:hRule="exact" w:val="397"/>
        </w:trPr>
        <w:tc>
          <w:tcPr>
            <w:tcW w:w="5211" w:type="dxa"/>
            <w:gridSpan w:val="9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2" w:space="0" w:color="auto"/>
            </w:tcBorders>
          </w:tcPr>
          <w:p w:rsidR="005D49E9" w:rsidRDefault="005D49E9" w:rsidP="008927AC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PAI</w:t>
            </w:r>
          </w:p>
          <w:p w:rsidR="00BA0E9D" w:rsidRDefault="00BA0E9D" w:rsidP="00BA0E9D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80"/>
                    <w:format w:val="Min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{{PAI}}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995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:rsidR="00BA0E9D" w:rsidRDefault="005D49E9" w:rsidP="00BA0E9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MÃE</w:t>
            </w:r>
          </w:p>
          <w:p w:rsidR="00BA0E9D" w:rsidRDefault="00BA0E9D" w:rsidP="00BA0E9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Mãe"/>
                  <w:enabled/>
                  <w:calcOnExit w:val="0"/>
                  <w:textInput>
                    <w:maxLength w:val="70"/>
                    <w:format w:val="Maiúsculas"/>
                  </w:textInput>
                </w:ffData>
              </w:fldChar>
            </w:r>
            <w:bookmarkStart w:id="3" w:name="Mãe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{{MAE}}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"/>
          </w:p>
        </w:tc>
      </w:tr>
      <w:tr w:rsidR="00022B9C" w:rsidTr="005C60ED">
        <w:trPr>
          <w:cantSplit/>
          <w:trHeight w:val="113"/>
        </w:trPr>
        <w:tc>
          <w:tcPr>
            <w:tcW w:w="153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</w:tcPr>
          <w:p w:rsidR="00022B9C" w:rsidRDefault="00022B9C" w:rsidP="008927AC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RG</w:t>
            </w:r>
          </w:p>
        </w:tc>
        <w:tc>
          <w:tcPr>
            <w:tcW w:w="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:rsidR="00022B9C" w:rsidRDefault="00022B9C" w:rsidP="005D49E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DC</w:t>
            </w:r>
          </w:p>
        </w:tc>
        <w:tc>
          <w:tcPr>
            <w:tcW w:w="44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B9C" w:rsidRDefault="00022B9C" w:rsidP="008927AC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UF</w:t>
            </w:r>
          </w:p>
        </w:tc>
        <w:tc>
          <w:tcPr>
            <w:tcW w:w="83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:rsidR="00022B9C" w:rsidRDefault="00022B9C" w:rsidP="008927AC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OUTRO DOC</w:t>
            </w:r>
          </w:p>
        </w:tc>
        <w:tc>
          <w:tcPr>
            <w:tcW w:w="217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B9C" w:rsidRDefault="00022B9C" w:rsidP="00CE1388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NÚMERO/SÉRIE/DÍGITO OU OUTRO</w:t>
            </w: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B9C" w:rsidRDefault="00022B9C" w:rsidP="00374F21">
            <w:pPr>
              <w:spacing w:before="20"/>
              <w:ind w:firstLine="28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SEXO</w:t>
            </w:r>
          </w:p>
        </w:tc>
        <w:tc>
          <w:tcPr>
            <w:tcW w:w="1413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22B9C" w:rsidRDefault="00022B9C" w:rsidP="00022B9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DATA DE NASCIMENTO</w:t>
            </w:r>
          </w:p>
        </w:tc>
        <w:tc>
          <w:tcPr>
            <w:tcW w:w="3178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:rsidR="00022B9C" w:rsidRDefault="00022B9C" w:rsidP="00022B9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ESTADO CIVIL</w:t>
            </w:r>
          </w:p>
        </w:tc>
      </w:tr>
      <w:tr w:rsidR="00E30D4B" w:rsidTr="005C60ED">
        <w:trPr>
          <w:cantSplit/>
          <w:trHeight w:hRule="exact" w:val="227"/>
        </w:trPr>
        <w:tc>
          <w:tcPr>
            <w:tcW w:w="1530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RG"/>
                  <w:enabled/>
                  <w:calcOnExit w:val="0"/>
                  <w:textInput>
                    <w:type w:val="number"/>
                    <w:maxLength w:val="9"/>
                  </w:textInput>
                </w:ffData>
              </w:fldChar>
            </w:r>
            <w:bookmarkStart w:id="4" w:name="RG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{{RG}}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"/>
          </w:p>
        </w:tc>
        <w:tc>
          <w:tcPr>
            <w:tcW w:w="233" w:type="dxa"/>
            <w:tcBorders>
              <w:top w:val="nil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:rsidR="00E30D4B" w:rsidRDefault="005C60ED" w:rsidP="005C60ED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RG_Dig"/>
                  <w:enabled/>
                  <w:calcOnExit w:val="0"/>
                  <w:textInput>
                    <w:maxLength w:val="2"/>
                    <w:format w:val="Minúsculas"/>
                  </w:textInput>
                </w:ffData>
              </w:fldChar>
            </w:r>
            <w:bookmarkStart w:id="5" w:name="RG_Dig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{{DC}}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5"/>
          </w:p>
        </w:tc>
        <w:tc>
          <w:tcPr>
            <w:tcW w:w="442" w:type="dxa"/>
            <w:tcBorders>
              <w:top w:val="nil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RG_UF"/>
                  <w:enabled/>
                  <w:calcOnExit w:val="0"/>
                  <w:textInput>
                    <w:maxLength w:val="2"/>
                    <w:format w:val="Minúsculas"/>
                  </w:textInput>
                </w:ffData>
              </w:fldChar>
            </w:r>
            <w:bookmarkStart w:id="6" w:name="RG_UF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{{UF_RG}}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6"/>
          </w:p>
        </w:tc>
        <w:tc>
          <w:tcPr>
            <w:tcW w:w="83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Outro_doc"/>
                  <w:enabled/>
                  <w:calcOnExit w:val="0"/>
                  <w:textInput>
                    <w:maxLength w:val="15"/>
                    <w:format w:val="Minúsculas"/>
                  </w:textInput>
                </w:ffData>
              </w:fldChar>
            </w:r>
            <w:bookmarkStart w:id="7" w:name="Outro_doc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{{OUTRO_DOC}}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7"/>
          </w:p>
        </w:tc>
        <w:tc>
          <w:tcPr>
            <w:tcW w:w="217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Outro_Doc_Num"/>
                  <w:enabled/>
                  <w:calcOnExit w:val="0"/>
                  <w:textInput>
                    <w:maxLength w:val="30"/>
                    <w:format w:val="Maiúsculas"/>
                  </w:textInput>
                </w:ffData>
              </w:fldChar>
            </w:r>
            <w:bookmarkStart w:id="8" w:name="Outro_Doc_Num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{{NUM_DOC}}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8"/>
          </w:p>
        </w:tc>
        <w:tc>
          <w:tcPr>
            <w:tcW w:w="4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Sexo"/>
                  <w:enabled/>
                  <w:calcOnExit w:val="0"/>
                  <w:textInput>
                    <w:maxLength w:val="3"/>
                    <w:format w:val="Maiúsculas"/>
                  </w:textInput>
                </w:ffData>
              </w:fldChar>
            </w:r>
            <w:bookmarkStart w:id="9" w:name="Sex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{{SEXO}}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9"/>
          </w:p>
        </w:tc>
        <w:tc>
          <w:tcPr>
            <w:tcW w:w="141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Data_Nasc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10" w:name="Data_Nasc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{{DATA_NASC}}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0"/>
          </w:p>
        </w:tc>
        <w:tc>
          <w:tcPr>
            <w:tcW w:w="3178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E30D4B" w:rsidRDefault="005C60ED" w:rsidP="005C60ED">
            <w:pPr>
              <w:spacing w:before="20"/>
              <w:ind w:firstLine="28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Estad0_Civil"/>
                  <w:enabled/>
                  <w:calcOnExit w:val="0"/>
                  <w:textInput>
                    <w:maxLength w:val="15"/>
                    <w:format w:val="Maiúsculas"/>
                  </w:textInput>
                </w:ffData>
              </w:fldChar>
            </w:r>
            <w:bookmarkStart w:id="11" w:name="Estad0_Civil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{{ESTADO_CIVIL}}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1"/>
          </w:p>
        </w:tc>
      </w:tr>
      <w:tr w:rsidR="00D555A0" w:rsidTr="005C60ED">
        <w:trPr>
          <w:cantSplit/>
          <w:trHeight w:val="328"/>
        </w:trPr>
        <w:tc>
          <w:tcPr>
            <w:tcW w:w="2796" w:type="dxa"/>
            <w:gridSpan w:val="5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NATURALIDADE</w:t>
            </w:r>
          </w:p>
          <w:p w:rsidR="005C60ED" w:rsidRDefault="005C60ED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Naturalidade"/>
                  <w:enabled/>
                  <w:calcOnExit w:val="0"/>
                  <w:textInput>
                    <w:maxLength w:val="30"/>
                    <w:format w:val="Maiúsculas"/>
                  </w:textInput>
                </w:ffData>
              </w:fldChar>
            </w:r>
            <w:bookmarkStart w:id="12" w:name="Naturalidade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{{NATURALIDADE}}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2"/>
          </w:p>
        </w:tc>
        <w:tc>
          <w:tcPr>
            <w:tcW w:w="45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555A0" w:rsidRDefault="00D555A0" w:rsidP="00022B9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UF</w:t>
            </w:r>
          </w:p>
          <w:p w:rsidR="005C60ED" w:rsidRDefault="005C60ED" w:rsidP="00022B9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Nat_UF"/>
                  <w:enabled/>
                  <w:calcOnExit w:val="0"/>
                  <w:textInput>
                    <w:maxLength w:val="2"/>
                    <w:format w:val="Maiúsculas"/>
                  </w:textInput>
                </w:ffData>
              </w:fldChar>
            </w:r>
            <w:bookmarkStart w:id="13" w:name="Nat_UF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{{UF_NAT}}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3"/>
          </w:p>
        </w:tc>
        <w:tc>
          <w:tcPr>
            <w:tcW w:w="2803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555A0" w:rsidRDefault="00D555A0" w:rsidP="008927A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NACIONALIDADE</w:t>
            </w:r>
          </w:p>
          <w:p w:rsidR="005C60ED" w:rsidRDefault="005C60ED" w:rsidP="008927A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Nacionalidade"/>
                  <w:enabled/>
                  <w:calcOnExit w:val="0"/>
                  <w:textInput>
                    <w:maxLength w:val="20"/>
                    <w:format w:val="Maiúsculas"/>
                  </w:textInput>
                </w:ffData>
              </w:fldChar>
            </w:r>
            <w:bookmarkStart w:id="14" w:name="Nacionalidade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{{NACIONALIDADE}}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4"/>
          </w:p>
        </w:tc>
        <w:tc>
          <w:tcPr>
            <w:tcW w:w="4157" w:type="dxa"/>
            <w:gridSpan w:val="3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PROFISSÃO</w:t>
            </w:r>
          </w:p>
          <w:p w:rsidR="005C60ED" w:rsidRDefault="005C60ED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Profissao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15" w:name="Profissa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{{PROFISSAO}}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5"/>
          </w:p>
        </w:tc>
      </w:tr>
      <w:tr w:rsidR="00484E37" w:rsidTr="00484E37">
        <w:trPr>
          <w:cantSplit/>
          <w:trHeight w:hRule="exact" w:val="340"/>
        </w:trPr>
        <w:tc>
          <w:tcPr>
            <w:tcW w:w="10206" w:type="dxa"/>
            <w:gridSpan w:val="15"/>
            <w:tcBorders>
              <w:left w:val="single" w:sz="12" w:space="0" w:color="auto"/>
              <w:right w:val="single" w:sz="12" w:space="0" w:color="auto"/>
            </w:tcBorders>
          </w:tcPr>
          <w:p w:rsidR="00484E37" w:rsidRDefault="00484E37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ENDEREÇO RESIDENCIAL (AV, RUA, NÚMERO, ETC)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Endereco"/>
                  <w:enabled/>
                  <w:calcOnExit w:val="0"/>
                  <w:textInput>
                    <w:maxLength w:val="120"/>
                    <w:format w:val="Maiúsculas"/>
                  </w:textInput>
                </w:ffData>
              </w:fldChar>
            </w:r>
            <w:bookmarkStart w:id="16" w:name="Enderec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{{END_RES}}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6"/>
          </w:p>
        </w:tc>
      </w:tr>
      <w:tr w:rsidR="00D555A0" w:rsidTr="00D555A0">
        <w:trPr>
          <w:cantSplit/>
          <w:trHeight w:val="340"/>
        </w:trPr>
        <w:tc>
          <w:tcPr>
            <w:tcW w:w="2551" w:type="dxa"/>
            <w:gridSpan w:val="4"/>
            <w:tcBorders>
              <w:left w:val="single" w:sz="12" w:space="0" w:color="auto"/>
              <w:right w:val="single" w:sz="4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COMPLEMENTO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Complemento"/>
                  <w:enabled/>
                  <w:calcOnExit w:val="0"/>
                  <w:textInput>
                    <w:maxLength w:val="20"/>
                    <w:format w:val="Maiúsculas"/>
                  </w:textInput>
                </w:ffData>
              </w:fldChar>
            </w:r>
            <w:bookmarkStart w:id="17" w:name="Complement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{{COMPLEMENTO_RES}}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7"/>
          </w:p>
        </w:tc>
        <w:tc>
          <w:tcPr>
            <w:tcW w:w="2552" w:type="dxa"/>
            <w:gridSpan w:val="4"/>
            <w:tcBorders>
              <w:left w:val="single" w:sz="4" w:space="0" w:color="auto"/>
              <w:right w:val="single" w:sz="4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BAIRRO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Bairro"/>
                  <w:enabled/>
                  <w:calcOnExit w:val="0"/>
                  <w:textInput>
                    <w:maxLength w:val="30"/>
                    <w:format w:val="Maiúsculas"/>
                  </w:textInput>
                </w:ffData>
              </w:fldChar>
            </w:r>
            <w:bookmarkStart w:id="18" w:name="Bairr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{{BAIRRO_RES}}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8"/>
          </w:p>
        </w:tc>
        <w:tc>
          <w:tcPr>
            <w:tcW w:w="2551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MUNICÍPIO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Mun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bookmarkStart w:id="19" w:name="Mun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{{MUNICIPIO_RES}}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19"/>
          </w:p>
        </w:tc>
        <w:tc>
          <w:tcPr>
            <w:tcW w:w="2552" w:type="dxa"/>
            <w:tcBorders>
              <w:left w:val="single" w:sz="4" w:space="0" w:color="auto"/>
              <w:right w:val="single" w:sz="12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TELEFONE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lefone1"/>
                  <w:enabled/>
                  <w:calcOnExit w:val="0"/>
                  <w:textInput>
                    <w:type w:val="number"/>
                    <w:maxLength w:val="11"/>
                  </w:textInput>
                </w:ffData>
              </w:fldChar>
            </w:r>
            <w:bookmarkStart w:id="20" w:name="Telefone1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{{TEL_RES}}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20"/>
          </w:p>
        </w:tc>
      </w:tr>
      <w:tr w:rsidR="00D555A0" w:rsidTr="00D555A0">
        <w:trPr>
          <w:cantSplit/>
          <w:trHeight w:val="340"/>
        </w:trPr>
        <w:tc>
          <w:tcPr>
            <w:tcW w:w="7654" w:type="dxa"/>
            <w:gridSpan w:val="14"/>
            <w:tcBorders>
              <w:left w:val="single" w:sz="12" w:space="0" w:color="auto"/>
              <w:right w:val="single" w:sz="4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ENDEREÇO DO LOCAL DE TRABALHO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End_Trabalho"/>
                  <w:enabled/>
                  <w:calcOnExit w:val="0"/>
                  <w:textInput>
                    <w:maxLength w:val="120"/>
                    <w:format w:val="Maiúsculas"/>
                  </w:textInput>
                </w:ffData>
              </w:fldChar>
            </w:r>
            <w:bookmarkStart w:id="21" w:name="End_Trabalh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{{END_TRAB}}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21"/>
          </w:p>
        </w:tc>
        <w:tc>
          <w:tcPr>
            <w:tcW w:w="2552" w:type="dxa"/>
            <w:tcBorders>
              <w:top w:val="nil"/>
              <w:left w:val="single" w:sz="4" w:space="0" w:color="auto"/>
              <w:right w:val="single" w:sz="12" w:space="0" w:color="auto"/>
            </w:tcBorders>
          </w:tcPr>
          <w:p w:rsidR="00D555A0" w:rsidRDefault="00D555A0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TELEFONE</w:t>
            </w:r>
          </w:p>
          <w:p w:rsidR="00436371" w:rsidRDefault="00436371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lefone_Trabalho"/>
                  <w:enabled/>
                  <w:calcOnExit w:val="0"/>
                  <w:textInput>
                    <w:type w:val="number"/>
                    <w:maxLength w:val="11"/>
                  </w:textInput>
                </w:ffData>
              </w:fldChar>
            </w:r>
            <w:bookmarkStart w:id="22" w:name="Telefone_Trabalh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{{TEL_TRAB}}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22"/>
          </w:p>
        </w:tc>
      </w:tr>
      <w:tr w:rsidR="00484E37" w:rsidTr="00B008B3">
        <w:trPr>
          <w:cantSplit/>
          <w:trHeight w:hRule="exact" w:val="340"/>
        </w:trPr>
        <w:tc>
          <w:tcPr>
            <w:tcW w:w="2551" w:type="dxa"/>
            <w:gridSpan w:val="4"/>
            <w:tcBorders>
              <w:left w:val="single" w:sz="12" w:space="0" w:color="auto"/>
              <w:right w:val="nil"/>
            </w:tcBorders>
          </w:tcPr>
          <w:p w:rsidR="00484E37" w:rsidRDefault="00484E37" w:rsidP="008927AC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POSSUI ANTECEDENTES CRIMINAIS</w:t>
            </w:r>
            <w:r w:rsidR="004556D4">
              <w:rPr>
                <w:rFonts w:ascii="Arial" w:hAnsi="Arial"/>
                <w:sz w:val="12"/>
              </w:rPr>
              <w:t>?</w:t>
            </w:r>
          </w:p>
        </w:tc>
        <w:tc>
          <w:tcPr>
            <w:tcW w:w="2552" w:type="dxa"/>
            <w:gridSpan w:val="4"/>
            <w:tcBorders>
              <w:left w:val="nil"/>
              <w:right w:val="nil"/>
            </w:tcBorders>
            <w:vAlign w:val="center"/>
          </w:tcPr>
          <w:p w:rsidR="00484E37" w:rsidRPr="00484E37" w:rsidRDefault="00B008B3" w:rsidP="00B008B3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NTECEDENTES_SIM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 w:rsidR="00484E37" w:rsidRPr="00484E37">
              <w:rPr>
                <w:rFonts w:ascii="Arial" w:hAnsi="Arial"/>
                <w:sz w:val="12"/>
              </w:rPr>
              <w:t xml:space="preserve"> SIM</w:t>
            </w:r>
          </w:p>
        </w:tc>
        <w:tc>
          <w:tcPr>
            <w:tcW w:w="2551" w:type="dxa"/>
            <w:gridSpan w:val="6"/>
            <w:tcBorders>
              <w:left w:val="nil"/>
              <w:right w:val="nil"/>
            </w:tcBorders>
            <w:vAlign w:val="center"/>
          </w:tcPr>
          <w:p w:rsidR="00484E37" w:rsidRDefault="00B008B3" w:rsidP="00B008B3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NTECEDENTES_NAO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 w:rsidR="00484E37">
              <w:rPr>
                <w:rFonts w:ascii="Arial" w:hAnsi="Arial"/>
                <w:sz w:val="12"/>
              </w:rPr>
              <w:t xml:space="preserve"> NÃO</w:t>
            </w:r>
          </w:p>
        </w:tc>
        <w:tc>
          <w:tcPr>
            <w:tcW w:w="2552" w:type="dxa"/>
            <w:tcBorders>
              <w:left w:val="nil"/>
              <w:right w:val="single" w:sz="12" w:space="0" w:color="auto"/>
            </w:tcBorders>
            <w:vAlign w:val="center"/>
          </w:tcPr>
          <w:p w:rsidR="00484E37" w:rsidRDefault="00B008B3" w:rsidP="00B008B3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NTECEDENTES_NAO_PESQ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 w:rsidR="00484E37">
              <w:rPr>
                <w:rFonts w:ascii="Arial" w:hAnsi="Arial"/>
                <w:sz w:val="12"/>
              </w:rPr>
              <w:t xml:space="preserve"> NÃO PESQUISADO</w:t>
            </w:r>
          </w:p>
        </w:tc>
      </w:tr>
    </w:tbl>
    <w:p w:rsidR="0049565F" w:rsidRDefault="0049565F" w:rsidP="0049565F">
      <w:pPr>
        <w:rPr>
          <w:rFonts w:ascii="Arial" w:hAnsi="Arial"/>
          <w:sz w:val="8"/>
        </w:rPr>
      </w:pPr>
    </w:p>
    <w:tbl>
      <w:tblPr>
        <w:tblW w:w="10206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"/>
        <w:gridCol w:w="1126"/>
        <w:gridCol w:w="858"/>
        <w:gridCol w:w="223"/>
        <w:gridCol w:w="486"/>
        <w:gridCol w:w="1327"/>
        <w:gridCol w:w="90"/>
        <w:gridCol w:w="284"/>
        <w:gridCol w:w="425"/>
        <w:gridCol w:w="1770"/>
        <w:gridCol w:w="326"/>
        <w:gridCol w:w="30"/>
        <w:gridCol w:w="2865"/>
      </w:tblGrid>
      <w:tr w:rsidR="0049565F" w:rsidTr="0029053D">
        <w:trPr>
          <w:cantSplit/>
          <w:trHeight w:hRule="exact" w:val="284"/>
        </w:trPr>
        <w:tc>
          <w:tcPr>
            <w:tcW w:w="10206" w:type="dxa"/>
            <w:gridSpan w:val="13"/>
            <w:tcBorders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49565F" w:rsidRDefault="00484E37" w:rsidP="00570A8A">
            <w:pPr>
              <w:pStyle w:val="Ttulo1"/>
              <w:tabs>
                <w:tab w:val="left" w:pos="4111"/>
              </w:tabs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CARACTERÍSTICAS FÍSICAS</w:t>
            </w:r>
          </w:p>
        </w:tc>
      </w:tr>
      <w:tr w:rsidR="0029053D" w:rsidTr="00066BEE">
        <w:trPr>
          <w:cantSplit/>
          <w:trHeight w:val="113"/>
        </w:trPr>
        <w:tc>
          <w:tcPr>
            <w:tcW w:w="1522" w:type="dxa"/>
            <w:gridSpan w:val="2"/>
            <w:tcBorders>
              <w:top w:val="single" w:sz="4" w:space="0" w:color="auto"/>
              <w:right w:val="single" w:sz="8" w:space="0" w:color="auto"/>
            </w:tcBorders>
          </w:tcPr>
          <w:p w:rsidR="0029053D" w:rsidRDefault="0029053D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ALTURA APROXIMANA</w:t>
            </w:r>
          </w:p>
        </w:tc>
        <w:tc>
          <w:tcPr>
            <w:tcW w:w="8684" w:type="dxa"/>
            <w:gridSpan w:val="11"/>
            <w:tcBorders>
              <w:top w:val="single" w:sz="4" w:space="0" w:color="auto"/>
              <w:left w:val="single" w:sz="8" w:space="0" w:color="auto"/>
              <w:right w:val="single" w:sz="12" w:space="0" w:color="auto"/>
            </w:tcBorders>
          </w:tcPr>
          <w:p w:rsidR="0029053D" w:rsidRDefault="0029053D" w:rsidP="00066BEE">
            <w:pPr>
              <w:spacing w:before="20" w:after="4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TIPO FÍSICO (COMPLEIÇÃO)</w:t>
            </w:r>
          </w:p>
        </w:tc>
      </w:tr>
      <w:tr w:rsidR="0029053D" w:rsidTr="00066BEE">
        <w:trPr>
          <w:cantSplit/>
          <w:trHeight w:val="227"/>
        </w:trPr>
        <w:tc>
          <w:tcPr>
            <w:tcW w:w="1522" w:type="dxa"/>
            <w:gridSpan w:val="2"/>
            <w:vMerge w:val="restart"/>
            <w:tcBorders>
              <w:top w:val="single" w:sz="4" w:space="0" w:color="auto"/>
              <w:right w:val="single" w:sz="8" w:space="0" w:color="auto"/>
            </w:tcBorders>
            <w:vAlign w:val="center"/>
          </w:tcPr>
          <w:p w:rsidR="0029053D" w:rsidRDefault="00837309" w:rsidP="00837309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Altura"/>
                  <w:enabled/>
                  <w:calcOnExit w:val="0"/>
                  <w:textInput>
                    <w:type w:val="number"/>
                    <w:maxLength w:val="1"/>
                    <w:format w:val="0,00"/>
                  </w:textInput>
                </w:ffData>
              </w:fldChar>
            </w:r>
            <w:bookmarkStart w:id="23" w:name="Altura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{{ALTURA}}</w:t>
            </w:r>
            <w:r>
              <w:rPr>
                <w:rFonts w:ascii="Arial" w:hAnsi="Arial"/>
                <w:sz w:val="12"/>
              </w:rPr>
              <w:fldChar w:fldCharType="end"/>
            </w:r>
            <w:bookmarkEnd w:id="23"/>
            <w:r w:rsidR="0029053D">
              <w:rPr>
                <w:rFonts w:ascii="Arial" w:hAnsi="Arial"/>
                <w:sz w:val="12"/>
              </w:rPr>
              <w:t xml:space="preserve"> m</w:t>
            </w:r>
          </w:p>
        </w:tc>
        <w:tc>
          <w:tcPr>
            <w:tcW w:w="2894" w:type="dxa"/>
            <w:gridSpan w:val="4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</w:tcPr>
          <w:p w:rsidR="0029053D" w:rsidRDefault="0029053D" w:rsidP="004556D4">
            <w:pPr>
              <w:spacing w:before="20" w:after="40"/>
              <w:rPr>
                <w:rFonts w:ascii="Arial" w:hAnsi="Arial"/>
                <w:sz w:val="12"/>
              </w:rPr>
            </w:pPr>
            <w:r w:rsidRPr="0029053D">
              <w:rPr>
                <w:rFonts w:ascii="Arial" w:hAnsi="Arial"/>
                <w:sz w:val="12"/>
              </w:rPr>
              <w:t>100</w:t>
            </w:r>
            <w:r>
              <w:rPr>
                <w:rFonts w:ascii="Arial" w:hAnsi="Arial"/>
                <w:sz w:val="12"/>
              </w:rPr>
              <w:t xml:space="preserve"> </w:t>
            </w:r>
            <w:r w:rsidR="00B008B3">
              <w:rPr>
                <w:rFonts w:ascii="Arial" w:hAnsi="Arial"/>
              </w:rPr>
              <w:fldChar w:fldCharType="begin">
                <w:ffData>
                  <w:name w:val="COMP_100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B008B3"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 w:rsidR="00B008B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</w:t>
            </w:r>
            <w:r w:rsidR="004556D4">
              <w:rPr>
                <w:rFonts w:ascii="Arial" w:hAnsi="Arial"/>
                <w:sz w:val="12"/>
              </w:rPr>
              <w:t>FRANZINO</w:t>
            </w:r>
          </w:p>
        </w:tc>
        <w:tc>
          <w:tcPr>
            <w:tcW w:w="289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29053D" w:rsidRDefault="0029053D" w:rsidP="00B008B3">
            <w:pPr>
              <w:spacing w:before="20" w:after="40"/>
              <w:rPr>
                <w:rFonts w:ascii="Arial" w:hAnsi="Arial"/>
                <w:sz w:val="12"/>
              </w:rPr>
            </w:pPr>
            <w:r w:rsidRPr="0029053D">
              <w:rPr>
                <w:rFonts w:ascii="Arial" w:hAnsi="Arial"/>
                <w:sz w:val="12"/>
              </w:rPr>
              <w:t>10</w:t>
            </w:r>
            <w:r>
              <w:rPr>
                <w:rFonts w:ascii="Arial" w:hAnsi="Arial"/>
                <w:sz w:val="12"/>
              </w:rPr>
              <w:t xml:space="preserve">2 </w:t>
            </w:r>
            <w:r w:rsidR="00B008B3">
              <w:rPr>
                <w:rFonts w:ascii="Arial" w:hAnsi="Arial"/>
              </w:rPr>
              <w:fldChar w:fldCharType="begin">
                <w:ffData>
                  <w:name w:val="COMP_10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B008B3"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 w:rsidR="00B008B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MÉDIO</w:t>
            </w:r>
          </w:p>
        </w:tc>
        <w:tc>
          <w:tcPr>
            <w:tcW w:w="2895" w:type="dxa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</w:tcPr>
          <w:p w:rsidR="0029053D" w:rsidRDefault="0029053D" w:rsidP="00B008B3">
            <w:pPr>
              <w:spacing w:before="20" w:after="40"/>
              <w:rPr>
                <w:rFonts w:ascii="Arial" w:hAnsi="Arial"/>
                <w:sz w:val="12"/>
              </w:rPr>
            </w:pPr>
            <w:r w:rsidRPr="0029053D">
              <w:rPr>
                <w:rFonts w:ascii="Arial" w:hAnsi="Arial"/>
                <w:sz w:val="12"/>
              </w:rPr>
              <w:t>1</w:t>
            </w:r>
            <w:r>
              <w:rPr>
                <w:rFonts w:ascii="Arial" w:hAnsi="Arial"/>
                <w:sz w:val="12"/>
              </w:rPr>
              <w:t xml:space="preserve">04 </w:t>
            </w:r>
            <w:r w:rsidR="00B008B3">
              <w:rPr>
                <w:rFonts w:ascii="Arial" w:hAnsi="Arial"/>
              </w:rPr>
              <w:fldChar w:fldCharType="begin">
                <w:ffData>
                  <w:name w:val="COMP_104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B008B3"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 w:rsidR="00B008B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MUITO FORNE</w:t>
            </w:r>
          </w:p>
        </w:tc>
      </w:tr>
      <w:tr w:rsidR="0029053D" w:rsidTr="00066BEE">
        <w:trPr>
          <w:cantSplit/>
          <w:trHeight w:val="227"/>
        </w:trPr>
        <w:tc>
          <w:tcPr>
            <w:tcW w:w="1522" w:type="dxa"/>
            <w:gridSpan w:val="2"/>
            <w:vMerge/>
            <w:tcBorders>
              <w:bottom w:val="single" w:sz="8" w:space="0" w:color="auto"/>
              <w:right w:val="single" w:sz="8" w:space="0" w:color="auto"/>
            </w:tcBorders>
          </w:tcPr>
          <w:p w:rsidR="0029053D" w:rsidRDefault="0029053D" w:rsidP="0029053D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2894" w:type="dxa"/>
            <w:gridSpan w:val="4"/>
            <w:tcBorders>
              <w:top w:val="nil"/>
              <w:left w:val="single" w:sz="8" w:space="0" w:color="auto"/>
              <w:right w:val="nil"/>
            </w:tcBorders>
          </w:tcPr>
          <w:p w:rsidR="0029053D" w:rsidRDefault="0029053D" w:rsidP="00B008B3">
            <w:pPr>
              <w:spacing w:before="20" w:after="40"/>
              <w:rPr>
                <w:rFonts w:ascii="Arial" w:hAnsi="Arial"/>
                <w:sz w:val="12"/>
              </w:rPr>
            </w:pPr>
            <w:r w:rsidRPr="0029053D">
              <w:rPr>
                <w:rFonts w:ascii="Arial" w:hAnsi="Arial"/>
                <w:sz w:val="12"/>
              </w:rPr>
              <w:t>10</w:t>
            </w:r>
            <w:r>
              <w:rPr>
                <w:rFonts w:ascii="Arial" w:hAnsi="Arial"/>
                <w:sz w:val="12"/>
              </w:rPr>
              <w:t xml:space="preserve">1 </w:t>
            </w:r>
            <w:r w:rsidR="00B008B3">
              <w:rPr>
                <w:rFonts w:ascii="Arial" w:hAnsi="Arial"/>
              </w:rPr>
              <w:fldChar w:fldCharType="begin">
                <w:ffData>
                  <w:name w:val="COMP_10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B008B3"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 w:rsidR="00B008B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MAGRO</w:t>
            </w:r>
          </w:p>
        </w:tc>
        <w:tc>
          <w:tcPr>
            <w:tcW w:w="2895" w:type="dxa"/>
            <w:gridSpan w:val="5"/>
            <w:tcBorders>
              <w:top w:val="nil"/>
              <w:left w:val="nil"/>
              <w:right w:val="nil"/>
            </w:tcBorders>
          </w:tcPr>
          <w:p w:rsidR="0029053D" w:rsidRDefault="0029053D" w:rsidP="00B008B3">
            <w:pPr>
              <w:spacing w:before="20" w:after="40"/>
              <w:rPr>
                <w:rFonts w:ascii="Arial" w:hAnsi="Arial"/>
                <w:sz w:val="12"/>
              </w:rPr>
            </w:pPr>
            <w:r w:rsidRPr="0029053D">
              <w:rPr>
                <w:rFonts w:ascii="Arial" w:hAnsi="Arial"/>
                <w:sz w:val="12"/>
              </w:rPr>
              <w:t>10</w:t>
            </w:r>
            <w:r>
              <w:rPr>
                <w:rFonts w:ascii="Arial" w:hAnsi="Arial"/>
                <w:sz w:val="12"/>
              </w:rPr>
              <w:t xml:space="preserve">3 </w:t>
            </w:r>
            <w:r w:rsidR="00B008B3">
              <w:rPr>
                <w:rFonts w:ascii="Arial" w:hAnsi="Arial"/>
              </w:rPr>
              <w:fldChar w:fldCharType="begin">
                <w:ffData>
                  <w:name w:val="COMP_10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B008B3"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 w:rsidR="00B008B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FORTE</w:t>
            </w:r>
          </w:p>
        </w:tc>
        <w:tc>
          <w:tcPr>
            <w:tcW w:w="2895" w:type="dxa"/>
            <w:gridSpan w:val="2"/>
            <w:tcBorders>
              <w:top w:val="nil"/>
              <w:left w:val="nil"/>
              <w:right w:val="single" w:sz="12" w:space="0" w:color="auto"/>
            </w:tcBorders>
          </w:tcPr>
          <w:p w:rsidR="0029053D" w:rsidRDefault="0029053D" w:rsidP="00B008B3">
            <w:pPr>
              <w:spacing w:before="20" w:after="40"/>
              <w:rPr>
                <w:rFonts w:ascii="Arial" w:hAnsi="Arial"/>
                <w:sz w:val="12"/>
              </w:rPr>
            </w:pPr>
            <w:r w:rsidRPr="0029053D">
              <w:rPr>
                <w:rFonts w:ascii="Arial" w:hAnsi="Arial"/>
                <w:sz w:val="12"/>
              </w:rPr>
              <w:t>10</w:t>
            </w:r>
            <w:r>
              <w:rPr>
                <w:rFonts w:ascii="Arial" w:hAnsi="Arial"/>
                <w:sz w:val="12"/>
              </w:rPr>
              <w:t xml:space="preserve">5 </w:t>
            </w:r>
            <w:r w:rsidR="00B008B3">
              <w:rPr>
                <w:rFonts w:ascii="Arial" w:hAnsi="Arial"/>
              </w:rPr>
              <w:fldChar w:fldCharType="begin">
                <w:ffData>
                  <w:name w:val="COMP_105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 w:rsidR="00B008B3"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 w:rsidR="00B008B3"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GORDO</w:t>
            </w:r>
          </w:p>
        </w:tc>
      </w:tr>
      <w:tr w:rsidR="0029053D" w:rsidTr="00066BEE">
        <w:trPr>
          <w:cantSplit/>
          <w:trHeight w:val="227"/>
        </w:trPr>
        <w:tc>
          <w:tcPr>
            <w:tcW w:w="2380" w:type="dxa"/>
            <w:gridSpan w:val="3"/>
            <w:tcBorders>
              <w:top w:val="single" w:sz="8" w:space="0" w:color="auto"/>
              <w:bottom w:val="nil"/>
              <w:right w:val="single" w:sz="8" w:space="0" w:color="auto"/>
            </w:tcBorders>
          </w:tcPr>
          <w:p w:rsidR="0029053D" w:rsidRDefault="0029053D" w:rsidP="00B008B3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PELE (CÚTIS)</w:t>
            </w:r>
          </w:p>
        </w:tc>
        <w:tc>
          <w:tcPr>
            <w:tcW w:w="4605" w:type="dxa"/>
            <w:gridSpan w:val="7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:rsidR="0029053D" w:rsidRDefault="0029053D" w:rsidP="00B008B3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CABELO</w:t>
            </w:r>
          </w:p>
        </w:tc>
        <w:tc>
          <w:tcPr>
            <w:tcW w:w="3221" w:type="dxa"/>
            <w:gridSpan w:val="3"/>
            <w:tcBorders>
              <w:top w:val="single" w:sz="8" w:space="0" w:color="auto"/>
              <w:left w:val="single" w:sz="8" w:space="0" w:color="auto"/>
              <w:right w:val="single" w:sz="12" w:space="0" w:color="auto"/>
            </w:tcBorders>
            <w:shd w:val="clear" w:color="auto" w:fill="FFFFFF"/>
          </w:tcPr>
          <w:p w:rsidR="0029053D" w:rsidRDefault="0029053D" w:rsidP="00B008B3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OLHOS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single" w:sz="4" w:space="0" w:color="auto"/>
              <w:bottom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110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0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ALBINA</w:t>
            </w:r>
          </w:p>
        </w:tc>
        <w:tc>
          <w:tcPr>
            <w:tcW w:w="223" w:type="dxa"/>
            <w:vMerge w:val="restart"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584CBC" w:rsidRDefault="00584CBC" w:rsidP="00584CBC">
            <w:pPr>
              <w:spacing w:before="20" w:after="40"/>
              <w:ind w:right="113"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TIPO</w:t>
            </w:r>
          </w:p>
        </w:tc>
        <w:tc>
          <w:tcPr>
            <w:tcW w:w="486" w:type="dxa"/>
            <w:tcBorders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120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0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CARAPINHAS</w:t>
            </w:r>
          </w:p>
        </w:tc>
        <w:tc>
          <w:tcPr>
            <w:tcW w:w="284" w:type="dxa"/>
            <w:vMerge w:val="restart"/>
            <w:tcBorders>
              <w:left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84CBC" w:rsidRDefault="00584CBC" w:rsidP="00584CBC">
            <w:pPr>
              <w:spacing w:before="20" w:after="40"/>
              <w:ind w:right="113"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COR</w:t>
            </w:r>
          </w:p>
        </w:tc>
        <w:tc>
          <w:tcPr>
            <w:tcW w:w="425" w:type="dxa"/>
            <w:tcBorders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130</w:t>
            </w:r>
          </w:p>
        </w:tc>
        <w:tc>
          <w:tcPr>
            <w:tcW w:w="1770" w:type="dxa"/>
            <w:tcBorders>
              <w:left w:val="nil"/>
              <w:bottom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0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PRETOS</w:t>
            </w:r>
          </w:p>
        </w:tc>
        <w:tc>
          <w:tcPr>
            <w:tcW w:w="356" w:type="dxa"/>
            <w:gridSpan w:val="2"/>
            <w:tcBorders>
              <w:left w:val="single" w:sz="8" w:space="0" w:color="auto"/>
              <w:bottom w:val="nil"/>
              <w:right w:val="nil"/>
            </w:tcBorders>
            <w:shd w:val="clear" w:color="auto" w:fill="FFFFFF"/>
          </w:tcPr>
          <w:p w:rsidR="00584CBC" w:rsidRDefault="00584CBC" w:rsidP="00D57FBF">
            <w:pPr>
              <w:spacing w:before="20" w:after="40"/>
              <w:ind w:firstLine="17"/>
              <w:jc w:val="right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140</w:t>
            </w:r>
          </w:p>
        </w:tc>
        <w:tc>
          <w:tcPr>
            <w:tcW w:w="2865" w:type="dxa"/>
            <w:tcBorders>
              <w:left w:val="nil"/>
              <w:bottom w:val="nil"/>
              <w:right w:val="single" w:sz="12" w:space="0" w:color="auto"/>
            </w:tcBorders>
            <w:shd w:val="clear" w:color="auto" w:fill="FFFFFF"/>
          </w:tcPr>
          <w:p w:rsidR="00584CBC" w:rsidRDefault="00584CBC" w:rsidP="0029053D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OLHOS_140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PRETOS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nil"/>
              <w:bottom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111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AMARELA</w:t>
            </w:r>
          </w:p>
        </w:tc>
        <w:tc>
          <w:tcPr>
            <w:tcW w:w="22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584CBC" w:rsidRDefault="00584CBC" w:rsidP="00584CBC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121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CRESPOS</w:t>
            </w: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131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1"/>
                  <w:enabled/>
                  <w:calcOnExit w:val="0"/>
                  <w:checkBox>
                    <w:size w:val="16"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CASTANHOS ESCUROS</w:t>
            </w:r>
          </w:p>
        </w:tc>
        <w:tc>
          <w:tcPr>
            <w:tcW w:w="35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</w:tcPr>
          <w:p w:rsidR="00584CBC" w:rsidRDefault="00584CBC" w:rsidP="00D57FBF">
            <w:pPr>
              <w:spacing w:before="20" w:after="40"/>
              <w:ind w:firstLine="17"/>
              <w:jc w:val="right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141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OLHOS_14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CASTANHOS ESCUROS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nil"/>
              <w:bottom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112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BRANCA</w:t>
            </w:r>
          </w:p>
        </w:tc>
        <w:tc>
          <w:tcPr>
            <w:tcW w:w="22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584CBC" w:rsidRDefault="00584CBC" w:rsidP="00584CBC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122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LISOS</w:t>
            </w: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132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CASTANHOS CLAROS</w:t>
            </w:r>
          </w:p>
        </w:tc>
        <w:tc>
          <w:tcPr>
            <w:tcW w:w="35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</w:tcPr>
          <w:p w:rsidR="00584CBC" w:rsidRDefault="00584CBC" w:rsidP="00D57FBF">
            <w:pPr>
              <w:spacing w:before="20" w:after="40"/>
              <w:ind w:firstLine="17"/>
              <w:jc w:val="right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142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OLHOS_14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CASTANHOS CLAROS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nil"/>
              <w:bottom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113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PARDA CLARA</w:t>
            </w:r>
          </w:p>
        </w:tc>
        <w:tc>
          <w:tcPr>
            <w:tcW w:w="223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:rsidR="00584CBC" w:rsidRDefault="00584CBC" w:rsidP="00584CBC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123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ONDULADOS</w:t>
            </w: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133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RUIVOS</w:t>
            </w:r>
          </w:p>
        </w:tc>
        <w:tc>
          <w:tcPr>
            <w:tcW w:w="35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</w:tcPr>
          <w:p w:rsidR="00584CBC" w:rsidRDefault="00584CBC" w:rsidP="00D57FBF">
            <w:pPr>
              <w:spacing w:before="20" w:after="40"/>
              <w:ind w:firstLine="17"/>
              <w:jc w:val="right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143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OLHOS_14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VERDES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nil"/>
              <w:bottom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114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4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PARADA ESCURA</w:t>
            </w:r>
          </w:p>
        </w:tc>
        <w:tc>
          <w:tcPr>
            <w:tcW w:w="223" w:type="dxa"/>
            <w:vMerge w:val="restart"/>
            <w:tcBorders>
              <w:left w:val="single" w:sz="8" w:space="0" w:color="auto"/>
              <w:right w:val="single" w:sz="4" w:space="0" w:color="auto"/>
            </w:tcBorders>
            <w:textDirection w:val="btLr"/>
            <w:vAlign w:val="center"/>
          </w:tcPr>
          <w:p w:rsidR="00584CBC" w:rsidRDefault="00584CBC" w:rsidP="00584CBC">
            <w:pPr>
              <w:spacing w:before="20" w:after="40"/>
              <w:ind w:right="113"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QTDA</w:t>
            </w:r>
          </w:p>
        </w:tc>
        <w:tc>
          <w:tcPr>
            <w:tcW w:w="486" w:type="dxa"/>
            <w:tcBorders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125</w:t>
            </w:r>
          </w:p>
        </w:tc>
        <w:tc>
          <w:tcPr>
            <w:tcW w:w="1417" w:type="dxa"/>
            <w:gridSpan w:val="2"/>
            <w:tcBorders>
              <w:left w:val="nil"/>
              <w:bottom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5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CALVÍCE TOTAL</w:t>
            </w: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134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4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LOIROS</w:t>
            </w:r>
          </w:p>
        </w:tc>
        <w:tc>
          <w:tcPr>
            <w:tcW w:w="356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FFFFFF"/>
          </w:tcPr>
          <w:p w:rsidR="00584CBC" w:rsidRDefault="00584CBC" w:rsidP="00D57FBF">
            <w:pPr>
              <w:spacing w:before="20" w:after="40"/>
              <w:ind w:firstLine="17"/>
              <w:jc w:val="right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144</w:t>
            </w:r>
          </w:p>
        </w:tc>
        <w:tc>
          <w:tcPr>
            <w:tcW w:w="2865" w:type="dxa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/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OLHOS_144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AZUIS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nil"/>
              <w:bottom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115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5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PRETA</w:t>
            </w:r>
          </w:p>
        </w:tc>
        <w:tc>
          <w:tcPr>
            <w:tcW w:w="223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126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6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CALVÍCE PARCIAL</w:t>
            </w: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135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5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GRISALHOS</w:t>
            </w:r>
          </w:p>
        </w:tc>
        <w:tc>
          <w:tcPr>
            <w:tcW w:w="356" w:type="dxa"/>
            <w:gridSpan w:val="2"/>
            <w:vMerge w:val="restart"/>
            <w:tcBorders>
              <w:top w:val="nil"/>
              <w:left w:val="single" w:sz="8" w:space="0" w:color="auto"/>
              <w:right w:val="nil"/>
            </w:tcBorders>
            <w:shd w:val="clear" w:color="auto" w:fill="FFFFFF"/>
          </w:tcPr>
          <w:p w:rsidR="00584CBC" w:rsidRDefault="00584CBC" w:rsidP="00D57FBF">
            <w:pPr>
              <w:spacing w:before="20" w:after="40"/>
              <w:ind w:firstLine="17"/>
              <w:jc w:val="right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145</w:t>
            </w:r>
          </w:p>
        </w:tc>
        <w:tc>
          <w:tcPr>
            <w:tcW w:w="2865" w:type="dxa"/>
            <w:vMerge w:val="restart"/>
            <w:tcBorders>
              <w:top w:val="nil"/>
              <w:left w:val="nil"/>
              <w:right w:val="single" w:sz="12" w:space="0" w:color="auto"/>
            </w:tcBorders>
            <w:shd w:val="clear" w:color="auto" w:fill="FFFFFF"/>
          </w:tcPr>
          <w:p w:rsidR="00584CBC" w:rsidRDefault="00584CBC" w:rsidP="00066BEE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OLHOS_145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HETEROFTALMO</w:t>
            </w:r>
            <w:r w:rsidR="00066BEE">
              <w:rPr>
                <w:rFonts w:ascii="Arial" w:hAnsi="Arial"/>
                <w:sz w:val="12"/>
              </w:rPr>
              <w:t xml:space="preserve"> </w:t>
            </w:r>
            <w:r>
              <w:rPr>
                <w:rFonts w:ascii="Arial" w:hAnsi="Arial"/>
                <w:sz w:val="12"/>
              </w:rPr>
              <w:t>(UM OLHO DE CADA COR)</w:t>
            </w:r>
          </w:p>
        </w:tc>
      </w:tr>
      <w:tr w:rsidR="00584CBC" w:rsidTr="00066BEE">
        <w:trPr>
          <w:cantSplit/>
          <w:trHeight w:val="227"/>
        </w:trPr>
        <w:tc>
          <w:tcPr>
            <w:tcW w:w="396" w:type="dxa"/>
            <w:tcBorders>
              <w:top w:val="nil"/>
              <w:right w:val="nil"/>
            </w:tcBorders>
          </w:tcPr>
          <w:p w:rsidR="00584CBC" w:rsidRDefault="00584CBC" w:rsidP="002A6840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116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right w:val="single" w:sz="8" w:space="0" w:color="auto"/>
            </w:tcBorders>
          </w:tcPr>
          <w:p w:rsidR="00584CBC" w:rsidRDefault="00584CBC" w:rsidP="00B008B3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PELE_116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VERMELHA</w:t>
            </w:r>
          </w:p>
        </w:tc>
        <w:tc>
          <w:tcPr>
            <w:tcW w:w="223" w:type="dxa"/>
            <w:vMerge/>
            <w:tcBorders>
              <w:left w:val="single" w:sz="8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86" w:type="dxa"/>
            <w:tcBorders>
              <w:top w:val="nil"/>
              <w:left w:val="single" w:sz="4" w:space="0" w:color="auto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127</w:t>
            </w:r>
          </w:p>
        </w:tc>
        <w:tc>
          <w:tcPr>
            <w:tcW w:w="1417" w:type="dxa"/>
            <w:gridSpan w:val="2"/>
            <w:tcBorders>
              <w:top w:val="nil"/>
              <w:left w:val="nil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TIPO_127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NORMAL</w:t>
            </w:r>
          </w:p>
        </w:tc>
        <w:tc>
          <w:tcPr>
            <w:tcW w:w="284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25" w:type="dxa"/>
            <w:tcBorders>
              <w:top w:val="nil"/>
              <w:left w:val="single" w:sz="4" w:space="0" w:color="auto"/>
              <w:right w:val="nil"/>
            </w:tcBorders>
          </w:tcPr>
          <w:p w:rsidR="00584CBC" w:rsidRDefault="00584CBC" w:rsidP="00066BEE">
            <w:pPr>
              <w:spacing w:before="20" w:after="4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136</w:t>
            </w:r>
          </w:p>
        </w:tc>
        <w:tc>
          <w:tcPr>
            <w:tcW w:w="1770" w:type="dxa"/>
            <w:tcBorders>
              <w:top w:val="nil"/>
              <w:left w:val="nil"/>
              <w:right w:val="single" w:sz="8" w:space="0" w:color="auto"/>
            </w:tcBorders>
          </w:tcPr>
          <w:p w:rsidR="00584CBC" w:rsidRDefault="00584CBC" w:rsidP="00584CBC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CABELO_COR_136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  <w:r>
              <w:rPr>
                <w:rFonts w:ascii="Arial" w:hAnsi="Arial"/>
                <w:sz w:val="12"/>
              </w:rPr>
              <w:t xml:space="preserve"> BRANCOS</w:t>
            </w:r>
          </w:p>
        </w:tc>
        <w:tc>
          <w:tcPr>
            <w:tcW w:w="356" w:type="dxa"/>
            <w:gridSpan w:val="2"/>
            <w:vMerge/>
            <w:tcBorders>
              <w:left w:val="single" w:sz="8" w:space="0" w:color="auto"/>
              <w:right w:val="nil"/>
            </w:tcBorders>
            <w:shd w:val="clear" w:color="auto" w:fill="FFFFFF"/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865" w:type="dxa"/>
            <w:vMerge/>
            <w:tcBorders>
              <w:left w:val="nil"/>
              <w:right w:val="single" w:sz="12" w:space="0" w:color="auto"/>
            </w:tcBorders>
            <w:shd w:val="clear" w:color="auto" w:fill="FFFFFF"/>
          </w:tcPr>
          <w:p w:rsidR="00584CBC" w:rsidRDefault="00584CBC" w:rsidP="00B008B3">
            <w:pPr>
              <w:spacing w:before="20" w:after="40"/>
              <w:ind w:firstLine="17"/>
              <w:rPr>
                <w:rFonts w:ascii="Arial" w:hAnsi="Arial"/>
                <w:sz w:val="12"/>
              </w:rPr>
            </w:pPr>
          </w:p>
        </w:tc>
      </w:tr>
    </w:tbl>
    <w:p w:rsidR="0049565F" w:rsidRDefault="0049565F" w:rsidP="0049565F">
      <w:pPr>
        <w:rPr>
          <w:rFonts w:ascii="Arial" w:hAnsi="Arial"/>
          <w:sz w:val="8"/>
        </w:rPr>
      </w:pPr>
    </w:p>
    <w:tbl>
      <w:tblPr>
        <w:tblW w:w="10206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"/>
        <w:gridCol w:w="148"/>
        <w:gridCol w:w="431"/>
        <w:gridCol w:w="425"/>
        <w:gridCol w:w="425"/>
        <w:gridCol w:w="494"/>
        <w:gridCol w:w="73"/>
        <w:gridCol w:w="284"/>
        <w:gridCol w:w="88"/>
        <w:gridCol w:w="337"/>
        <w:gridCol w:w="1899"/>
        <w:gridCol w:w="434"/>
        <w:gridCol w:w="189"/>
        <w:gridCol w:w="386"/>
        <w:gridCol w:w="386"/>
        <w:gridCol w:w="387"/>
        <w:gridCol w:w="386"/>
        <w:gridCol w:w="369"/>
        <w:gridCol w:w="420"/>
        <w:gridCol w:w="394"/>
        <w:gridCol w:w="402"/>
        <w:gridCol w:w="401"/>
        <w:gridCol w:w="402"/>
        <w:gridCol w:w="410"/>
        <w:gridCol w:w="396"/>
      </w:tblGrid>
      <w:tr w:rsidR="0049565F" w:rsidTr="00567E3C">
        <w:trPr>
          <w:cantSplit/>
          <w:trHeight w:hRule="exact" w:val="284"/>
        </w:trPr>
        <w:tc>
          <w:tcPr>
            <w:tcW w:w="10206" w:type="dxa"/>
            <w:gridSpan w:val="25"/>
            <w:tcBorders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49565F" w:rsidRDefault="00584CBC" w:rsidP="008927AC">
            <w:pPr>
              <w:pStyle w:val="Ttulo1"/>
              <w:tabs>
                <w:tab w:val="left" w:pos="4111"/>
              </w:tabs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CODIFICAÇÕES DAS REGIÕES ANATÔNICAS</w:t>
            </w:r>
          </w:p>
        </w:tc>
      </w:tr>
      <w:tr w:rsidR="00E26540" w:rsidRPr="00E26540" w:rsidTr="00567E3C">
        <w:trPr>
          <w:cantSplit/>
          <w:trHeight w:val="170"/>
        </w:trPr>
        <w:tc>
          <w:tcPr>
            <w:tcW w:w="10206" w:type="dxa"/>
            <w:gridSpan w:val="25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:rsidR="00E26540" w:rsidRPr="00E26540" w:rsidRDefault="00E26540" w:rsidP="00E26540">
            <w:pPr>
              <w:spacing w:before="20"/>
              <w:ind w:firstLine="17"/>
              <w:rPr>
                <w:rFonts w:ascii="Arial" w:hAnsi="Arial"/>
                <w:bCs/>
                <w:sz w:val="12"/>
              </w:rPr>
            </w:pPr>
            <w:r>
              <w:rPr>
                <w:rFonts w:ascii="Arial" w:hAnsi="Arial"/>
                <w:bCs/>
                <w:sz w:val="12"/>
              </w:rPr>
              <w:t>UNIR OS CÓDIGOS DAS REGIÕES ANATÔMICAS (REG ANAT) COM OS CÓDIGOS DOS DEFEITOS/MARCA/SINAL (D/M/S)</w:t>
            </w:r>
          </w:p>
        </w:tc>
      </w:tr>
      <w:tr w:rsidR="004A4235" w:rsidTr="00C05948">
        <w:trPr>
          <w:cantSplit/>
          <w:trHeight w:val="170"/>
        </w:trPr>
        <w:tc>
          <w:tcPr>
            <w:tcW w:w="388" w:type="dxa"/>
            <w:gridSpan w:val="2"/>
            <w:vMerge w:val="restart"/>
            <w:tcBorders>
              <w:top w:val="nil"/>
              <w:right w:val="single" w:sz="4" w:space="0" w:color="auto"/>
            </w:tcBorders>
          </w:tcPr>
          <w:p w:rsidR="004A4235" w:rsidRDefault="004A4235" w:rsidP="00E26540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EX:</w:t>
            </w:r>
          </w:p>
        </w:tc>
        <w:tc>
          <w:tcPr>
            <w:tcW w:w="255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E26540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CODIFICAÇÃO</w:t>
            </w:r>
          </w:p>
        </w:tc>
        <w:tc>
          <w:tcPr>
            <w:tcW w:w="1899" w:type="dxa"/>
            <w:tcBorders>
              <w:top w:val="nil"/>
              <w:bottom w:val="nil"/>
              <w:right w:val="nil"/>
            </w:tcBorders>
            <w:vAlign w:val="bottom"/>
          </w:tcPr>
          <w:p w:rsidR="004A4235" w:rsidRDefault="004A4235" w:rsidP="00705E6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4A4235" w:rsidRDefault="004A4235" w:rsidP="00705E6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89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:rsidR="004A4235" w:rsidRDefault="004A4235" w:rsidP="00E26540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334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CODIFICAÇÃO</w:t>
            </w:r>
          </w:p>
        </w:tc>
        <w:tc>
          <w:tcPr>
            <w:tcW w:w="2405" w:type="dxa"/>
            <w:gridSpan w:val="6"/>
            <w:vMerge w:val="restart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4A4235" w:rsidRDefault="004A4235" w:rsidP="00E26540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</w:tr>
      <w:tr w:rsidR="004A4235" w:rsidTr="00C05948">
        <w:trPr>
          <w:cantSplit/>
          <w:trHeight w:val="170"/>
        </w:trPr>
        <w:tc>
          <w:tcPr>
            <w:tcW w:w="388" w:type="dxa"/>
            <w:gridSpan w:val="2"/>
            <w:vMerge/>
            <w:tcBorders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REG ANAT</w:t>
            </w:r>
          </w:p>
        </w:tc>
        <w:tc>
          <w:tcPr>
            <w:tcW w:w="1276" w:type="dxa"/>
            <w:gridSpan w:val="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 / M / S</w:t>
            </w:r>
          </w:p>
        </w:tc>
        <w:tc>
          <w:tcPr>
            <w:tcW w:w="1899" w:type="dxa"/>
            <w:tcBorders>
              <w:top w:val="nil"/>
              <w:bottom w:val="nil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89" w:type="dxa"/>
            <w:vMerge/>
            <w:tcBorders>
              <w:left w:val="nil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159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REG ANAT</w:t>
            </w:r>
          </w:p>
        </w:tc>
        <w:tc>
          <w:tcPr>
            <w:tcW w:w="1175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 / M / S</w:t>
            </w:r>
          </w:p>
        </w:tc>
        <w:tc>
          <w:tcPr>
            <w:tcW w:w="240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</w:tr>
      <w:tr w:rsidR="004A4235" w:rsidTr="00C05948">
        <w:trPr>
          <w:cantSplit/>
          <w:trHeight w:val="227"/>
        </w:trPr>
        <w:tc>
          <w:tcPr>
            <w:tcW w:w="388" w:type="dxa"/>
            <w:gridSpan w:val="2"/>
            <w:vMerge/>
            <w:tcBorders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9</w:t>
            </w:r>
          </w:p>
        </w:tc>
        <w:tc>
          <w:tcPr>
            <w:tcW w:w="49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w="1899" w:type="dxa"/>
            <w:tcBorders>
              <w:top w:val="nil"/>
              <w:bottom w:val="nil"/>
              <w:right w:val="nil"/>
            </w:tcBorders>
          </w:tcPr>
          <w:p w:rsidR="004A4235" w:rsidRDefault="004A4235" w:rsidP="008D67F2">
            <w:pPr>
              <w:spacing w:before="20"/>
              <w:ind w:firstLine="14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MÃO DIREITA TATUADA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4A4235" w:rsidRDefault="004A4235" w:rsidP="004A4235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189" w:type="dxa"/>
            <w:vMerge/>
            <w:tcBorders>
              <w:left w:val="nil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86" w:type="dxa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</w:t>
            </w:r>
          </w:p>
        </w:tc>
        <w:tc>
          <w:tcPr>
            <w:tcW w:w="386" w:type="dxa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w="387" w:type="dxa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386" w:type="dxa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</w:t>
            </w:r>
          </w:p>
        </w:tc>
        <w:tc>
          <w:tcPr>
            <w:tcW w:w="369" w:type="dxa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w="420" w:type="dxa"/>
            <w:tcBorders>
              <w:left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2405" w:type="dxa"/>
            <w:gridSpan w:val="6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4A4235" w:rsidRDefault="004A4235" w:rsidP="008D67F2">
            <w:pPr>
              <w:spacing w:before="20"/>
              <w:ind w:firstLine="104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BARRIGA COM CICATRIZ</w:t>
            </w:r>
          </w:p>
        </w:tc>
      </w:tr>
      <w:tr w:rsidR="004A4235" w:rsidTr="007664D1">
        <w:trPr>
          <w:cantSplit/>
          <w:trHeight w:val="227"/>
        </w:trPr>
        <w:tc>
          <w:tcPr>
            <w:tcW w:w="388" w:type="dxa"/>
            <w:gridSpan w:val="2"/>
            <w:vMerge/>
            <w:tcBorders>
              <w:bottom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431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</w:t>
            </w:r>
          </w:p>
        </w:tc>
        <w:tc>
          <w:tcPr>
            <w:tcW w:w="425" w:type="dxa"/>
            <w:tcBorders>
              <w:top w:val="nil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425" w:type="dxa"/>
            <w:tcBorders>
              <w:top w:val="nil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w="494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</w:t>
            </w:r>
          </w:p>
        </w:tc>
        <w:tc>
          <w:tcPr>
            <w:tcW w:w="357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425" w:type="dxa"/>
            <w:gridSpan w:val="2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w="1899" w:type="dxa"/>
            <w:tcBorders>
              <w:top w:val="nil"/>
              <w:bottom w:val="single" w:sz="4" w:space="0" w:color="auto"/>
              <w:right w:val="nil"/>
            </w:tcBorders>
          </w:tcPr>
          <w:p w:rsidR="004A4235" w:rsidRDefault="004A4235" w:rsidP="008D67F2">
            <w:pPr>
              <w:spacing w:before="20"/>
              <w:ind w:firstLine="14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PERNA ESQUERDA TATUADA</w:t>
            </w:r>
          </w:p>
        </w:tc>
        <w:tc>
          <w:tcPr>
            <w:tcW w:w="434" w:type="dxa"/>
            <w:tcBorders>
              <w:top w:val="nil"/>
              <w:left w:val="nil"/>
              <w:bottom w:val="nil"/>
              <w:right w:val="nil"/>
            </w:tcBorders>
          </w:tcPr>
          <w:p w:rsidR="004A4235" w:rsidRDefault="004A4235" w:rsidP="004A4235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189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</w:t>
            </w: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0</w:t>
            </w:r>
          </w:p>
        </w:tc>
        <w:tc>
          <w:tcPr>
            <w:tcW w:w="3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3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</w:t>
            </w:r>
          </w:p>
        </w:tc>
        <w:tc>
          <w:tcPr>
            <w:tcW w:w="369" w:type="dxa"/>
            <w:tcBorders>
              <w:top w:val="nil"/>
              <w:left w:val="single" w:sz="4" w:space="0" w:color="auto"/>
              <w:bottom w:val="single" w:sz="2" w:space="0" w:color="auto"/>
              <w:right w:val="single" w:sz="4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420" w:type="dxa"/>
            <w:tcBorders>
              <w:top w:val="nil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4A4235" w:rsidRDefault="004A4235" w:rsidP="00996B54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2405" w:type="dxa"/>
            <w:gridSpan w:val="6"/>
            <w:tcBorders>
              <w:top w:val="nil"/>
              <w:left w:val="single" w:sz="2" w:space="0" w:color="auto"/>
              <w:bottom w:val="nil"/>
              <w:right w:val="single" w:sz="12" w:space="0" w:color="auto"/>
            </w:tcBorders>
          </w:tcPr>
          <w:p w:rsidR="004A4235" w:rsidRDefault="004A4235" w:rsidP="008D67F2">
            <w:pPr>
              <w:spacing w:before="20"/>
              <w:ind w:firstLine="104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BARRIGA COM PINTA</w:t>
            </w:r>
          </w:p>
        </w:tc>
      </w:tr>
      <w:tr w:rsidR="00554B98" w:rsidTr="007664D1">
        <w:trPr>
          <w:cantSplit/>
          <w:trHeight w:val="170"/>
        </w:trPr>
        <w:tc>
          <w:tcPr>
            <w:tcW w:w="4844" w:type="dxa"/>
            <w:gridSpan w:val="11"/>
            <w:tcBorders>
              <w:top w:val="single" w:sz="4" w:space="0" w:color="auto"/>
              <w:bottom w:val="single" w:sz="2" w:space="0" w:color="auto"/>
              <w:right w:val="single" w:sz="2" w:space="0" w:color="auto"/>
            </w:tcBorders>
          </w:tcPr>
          <w:p w:rsidR="00554B98" w:rsidRDefault="00554B9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OBS: COMBINAR OS CÓDIGOS O QUANTO FOR NECESSÁRIO</w:t>
            </w:r>
          </w:p>
        </w:tc>
        <w:tc>
          <w:tcPr>
            <w:tcW w:w="434" w:type="dxa"/>
            <w:tcBorders>
              <w:top w:val="nil"/>
              <w:left w:val="single" w:sz="2" w:space="0" w:color="auto"/>
              <w:bottom w:val="nil"/>
              <w:right w:val="nil"/>
            </w:tcBorders>
          </w:tcPr>
          <w:p w:rsidR="00554B98" w:rsidRDefault="00554B98" w:rsidP="00554B98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554B98" w:rsidRDefault="00554B98" w:rsidP="00554B98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</w:tcPr>
          <w:p w:rsidR="00554B98" w:rsidRDefault="00554B98" w:rsidP="00554B98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2405" w:type="dxa"/>
            <w:gridSpan w:val="6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554B98" w:rsidRDefault="00554B98" w:rsidP="00554B98">
            <w:pPr>
              <w:spacing w:before="20"/>
              <w:rPr>
                <w:rFonts w:ascii="Arial" w:hAnsi="Arial"/>
                <w:sz w:val="12"/>
              </w:rPr>
            </w:pPr>
          </w:p>
        </w:tc>
      </w:tr>
      <w:tr w:rsidR="00AB1925" w:rsidTr="00B5197D">
        <w:trPr>
          <w:cantSplit/>
          <w:trHeight w:val="170"/>
        </w:trPr>
        <w:tc>
          <w:tcPr>
            <w:tcW w:w="4844" w:type="dxa"/>
            <w:gridSpan w:val="11"/>
            <w:tcBorders>
              <w:top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567E3C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CODIGOS DA REGIÕES ANATÔMICAS</w:t>
            </w:r>
          </w:p>
        </w:tc>
        <w:tc>
          <w:tcPr>
            <w:tcW w:w="434" w:type="dxa"/>
            <w:vMerge w:val="restart"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567E3C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DEFEITO / MARCA / SINAL (D/M/S)</w:t>
            </w:r>
          </w:p>
        </w:tc>
        <w:tc>
          <w:tcPr>
            <w:tcW w:w="420" w:type="dxa"/>
            <w:vMerge w:val="restart"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2405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AB1925" w:rsidP="00AB1925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CODIFICAÇÃO</w:t>
            </w:r>
          </w:p>
        </w:tc>
      </w:tr>
      <w:tr w:rsidR="00554B98" w:rsidTr="00B5197D">
        <w:trPr>
          <w:cantSplit/>
          <w:trHeight w:val="170"/>
        </w:trPr>
        <w:tc>
          <w:tcPr>
            <w:tcW w:w="240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54B98" w:rsidRDefault="00554B98" w:rsidP="0062028A">
            <w:pPr>
              <w:spacing w:before="20"/>
              <w:ind w:right="113"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CABEÇA</w:t>
            </w:r>
          </w:p>
        </w:tc>
        <w:tc>
          <w:tcPr>
            <w:tcW w:w="1996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554B98" w:rsidRDefault="00554B9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C01 – BOCA</w:t>
            </w:r>
          </w:p>
        </w:tc>
        <w:tc>
          <w:tcPr>
            <w:tcW w:w="372" w:type="dxa"/>
            <w:gridSpan w:val="2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554B98" w:rsidRDefault="00554B98" w:rsidP="0062028A">
            <w:pPr>
              <w:spacing w:before="20"/>
              <w:ind w:right="113"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MEMBROS</w:t>
            </w: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554B98" w:rsidRDefault="00554B9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M01 – BRAÇO DIREITO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554B98" w:rsidRDefault="00554B9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554B98" w:rsidRDefault="00554B9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D01 – ATROFIADO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554B98" w:rsidRDefault="00554B9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197" w:type="dxa"/>
            <w:gridSpan w:val="3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554B98" w:rsidRDefault="00554B98" w:rsidP="00554B98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REG ANAT</w:t>
            </w:r>
          </w:p>
        </w:tc>
        <w:tc>
          <w:tcPr>
            <w:tcW w:w="12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554B98" w:rsidRDefault="00554B98" w:rsidP="00554B98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 / M / S</w:t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6202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C02 – CRÂNIO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M02 – BRAÇO ESQUERDO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D02 – CEGO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bookmarkStart w:id="24" w:name="Texto1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{{COD1_RA}}</w:t>
            </w:r>
            <w:r>
              <w:rPr>
                <w:rFonts w:ascii="Arial" w:hAnsi="Arial"/>
                <w:sz w:val="12"/>
              </w:rPr>
              <w:fldChar w:fldCharType="end"/>
            </w:r>
            <w:bookmarkEnd w:id="24"/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bookmarkStart w:id="25" w:name="Texto2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{{COD1_RB}}</w:t>
            </w:r>
            <w:r>
              <w:rPr>
                <w:rFonts w:ascii="Arial" w:hAnsi="Arial"/>
                <w:sz w:val="12"/>
              </w:rPr>
              <w:fldChar w:fldCharType="end"/>
            </w:r>
            <w:bookmarkEnd w:id="25"/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6202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C03 – DENTE(S)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M03 – COXA DIREITA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D03 – CICATRIZ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{{COD2_RA}}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{{COD2_RB}}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{{COD2_RC}}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{{COD2_DA}}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{{COD2_DB}}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{{COD2_DC}}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6202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C04 – FACE DIREITA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M04 - COXA ESQUERDA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C05948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D04 – A MAIS (DE</w:t>
            </w:r>
            <w:r w:rsidR="00C05948">
              <w:rPr>
                <w:rFonts w:ascii="Arial" w:hAnsi="Arial"/>
                <w:sz w:val="12"/>
              </w:rPr>
              <w:t>DOS</w:t>
            </w:r>
            <w:r>
              <w:rPr>
                <w:rFonts w:ascii="Arial" w:hAnsi="Arial"/>
                <w:sz w:val="12"/>
              </w:rPr>
              <w:t>)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{{COD3_RA}}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{{COD3_RB}}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{{COD3_RC}}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{{COD3_DA}}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{{COD3_DB}}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{{COD3_DC}}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6202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C05948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C05 – FACE ESQUERD</w:t>
            </w:r>
            <w:r w:rsidR="00AB1925">
              <w:rPr>
                <w:rFonts w:ascii="Arial" w:hAnsi="Arial"/>
                <w:sz w:val="12"/>
              </w:rPr>
              <w:t>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M05 – DEDO(S) DA MÃO DIREITA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C05948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D05 – UNIDOS (DE</w:t>
            </w:r>
            <w:r w:rsidR="00C05948">
              <w:rPr>
                <w:rFonts w:ascii="Arial" w:hAnsi="Arial"/>
                <w:sz w:val="12"/>
              </w:rPr>
              <w:t>DOS</w:t>
            </w:r>
            <w:r>
              <w:rPr>
                <w:rFonts w:ascii="Arial" w:hAnsi="Arial"/>
                <w:sz w:val="12"/>
              </w:rPr>
              <w:t>)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{{COD4_RA}}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{{COD4_RB}}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{{COD4_RC}}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{{COD4_DA}}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{{COD4_DB}}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{{COD4_DC}}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6202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C06 – NARIZ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M06 – DEDO(S) DA MÃO ESQUERDA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D06 – DEFORMADO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{{COD5_RA}}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{{COD5_RB}}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{{COD5_RC}}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{{COD5_DA}}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{{COD5_DB}}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996B54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{{COD5_DC}}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C07 – NUCA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M07 – DEDO(S) DO PÉ DIREITO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D07 – FALTA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{{COD6_RA}}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{{COD6_RB}}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{{COD6_RC}}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{{COD6_DA}}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{{COD6_DB}}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{{COD6_DC}}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C08 – OLHO DIREITO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M08 – DEDO(S) DO PÉ ESQUERDO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D08 – MANCHA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{{COD7_RA}}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{{COD7_RB}}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{{COD7_RC}}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{{COD7_DA}}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{{COD7_DB}}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{{COD7_DC}}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C09 – OLHO ESQUEDO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M09 – MÃO DIREITA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D09 – MANCO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{{COD8_RA}}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{{COD8_RB}}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{{COD8_RC}}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{{COD8_DA}}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{{COD8_DB}}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{{COD8_DC}}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C10 – ORELHA DIREITA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M10 – MÃO ESQUERDA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D10 – PARALISADO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{{COD9_RA}}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{{COD9_RB}}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{{COD9_RC}}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{{COD9_DA}}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{{COD9_DB}}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{{COD9_DC}}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C11 – ORELHA ESQUEDA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M11 – NÁDEGAS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D11 – PINTA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{{COD10_RA}}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{{COD10_RB}}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{{COD10_RC}}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{{COD10_DA}}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{{COD10_DB}}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{{COD10_DC}}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C12 – QUEIXO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M12 – PÉ DIREITO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D12 – QUEIMADURA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{{COD11_RA}}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{{COD11_RB}}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{{COD11_RC}}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{{COD11_DA}}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{{COD11_DB}}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{{COD11_DC}}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C13 – PESCOÇO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M13 – PÉ ESQUE</w:t>
            </w:r>
            <w:r w:rsidR="00C05948">
              <w:rPr>
                <w:rFonts w:ascii="Arial" w:hAnsi="Arial"/>
                <w:sz w:val="12"/>
              </w:rPr>
              <w:t>R</w:t>
            </w:r>
            <w:r>
              <w:rPr>
                <w:rFonts w:ascii="Arial" w:hAnsi="Arial"/>
                <w:sz w:val="12"/>
              </w:rPr>
              <w:t>DO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D13 – SALIENTE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{{COD12_RA}}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{{COD12_RB}}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{{COD12_RC}}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{{COD12_DA}}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{{COD12_DB}}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{{COD12_DC}}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B1925" w:rsidRDefault="00AB1925" w:rsidP="0034588A">
            <w:pPr>
              <w:spacing w:before="20"/>
              <w:ind w:firstLine="17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C14 - TESTA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M14 – PERNA DIREITA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D14 – TATUAGEM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{{COD13_RA}}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{{COD13_RB}}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{{COD13_RC}}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{{COD13_DA}}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{{COD13_DB}}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{{COD13_DC}}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  <w:vAlign w:val="center"/>
          </w:tcPr>
          <w:p w:rsidR="00AB1925" w:rsidRDefault="00AB1925" w:rsidP="0034588A">
            <w:pPr>
              <w:spacing w:before="20"/>
              <w:ind w:right="113" w:firstLine="17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TRONCO</w:t>
            </w:r>
          </w:p>
        </w:tc>
        <w:tc>
          <w:tcPr>
            <w:tcW w:w="1996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T01 – BARRIGA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M15 – PERNA ESQUERDA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AB1925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D15 – TORTO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{{COD14_RA}}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{{COD14_RB}}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{{COD14_RC}}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{{COD14_DA}}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{{COD14_DB}}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{{COD14_DC}}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T02 – COSTAS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M16 – PUNHO DIREITO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D16 – VERRUGA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{{COD15_RA}}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{{COD15_RB}}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{{COD15_RC}}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{{COD15_DA}}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{{COD15_DB}}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{{COD15_DC}}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T03 – TÓRAX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M17 – PUNHO ESQUERDO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D17 – VITILIGO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{{COD16_RA}}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{{COD16_RB}}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{{COD16_RC}}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{{COD16_DA}}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{{COD16_DB}}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{{COD16_DC}}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B1925" w:rsidTr="00B5197D">
        <w:trPr>
          <w:cantSplit/>
          <w:trHeight w:val="170"/>
        </w:trPr>
        <w:tc>
          <w:tcPr>
            <w:tcW w:w="240" w:type="dxa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1996" w:type="dxa"/>
            <w:gridSpan w:val="6"/>
            <w:tcBorders>
              <w:top w:val="nil"/>
              <w:bottom w:val="nil"/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T04 – OUTROS</w:t>
            </w:r>
          </w:p>
        </w:tc>
        <w:tc>
          <w:tcPr>
            <w:tcW w:w="372" w:type="dxa"/>
            <w:gridSpan w:val="2"/>
            <w:vMerge/>
            <w:tcBorders>
              <w:right w:val="single" w:sz="4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236" w:type="dxa"/>
            <w:gridSpan w:val="2"/>
            <w:tcBorders>
              <w:top w:val="single" w:sz="4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left="386" w:hanging="369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M99 – OUTROS (ESPECIFICAR NAS OBSERVAÇÕES)</w:t>
            </w:r>
          </w:p>
        </w:tc>
        <w:tc>
          <w:tcPr>
            <w:tcW w:w="434" w:type="dxa"/>
            <w:vMerge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2103" w:type="dxa"/>
            <w:gridSpan w:val="6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D99 – OUTROS</w:t>
            </w:r>
          </w:p>
        </w:tc>
        <w:tc>
          <w:tcPr>
            <w:tcW w:w="420" w:type="dxa"/>
            <w:vMerge/>
            <w:tcBorders>
              <w:top w:val="nil"/>
              <w:left w:val="single" w:sz="2" w:space="0" w:color="auto"/>
              <w:bottom w:val="nil"/>
              <w:right w:val="single" w:sz="2" w:space="0" w:color="auto"/>
            </w:tcBorders>
          </w:tcPr>
          <w:p w:rsidR="00AB1925" w:rsidRDefault="00AB1925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{{COD17_RA}}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{{COD17_RB}}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{{COD17_RC}}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1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{{COD17_DA}}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{{COD17_DB}}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AB1925" w:rsidRDefault="00837309" w:rsidP="0034588A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2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{{COD17_DC}}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942EDE" w:rsidTr="005B5E28">
        <w:trPr>
          <w:cantSplit/>
          <w:trHeight w:val="710"/>
        </w:trPr>
        <w:tc>
          <w:tcPr>
            <w:tcW w:w="10206" w:type="dxa"/>
            <w:gridSpan w:val="25"/>
            <w:tcBorders>
              <w:right w:val="single" w:sz="12" w:space="0" w:color="auto"/>
            </w:tcBorders>
          </w:tcPr>
          <w:p w:rsidR="00942EDE" w:rsidRDefault="00942EDE" w:rsidP="00CE1388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DESCRIÇÃO SUSCINTA DA TATUAGEM</w:t>
            </w:r>
          </w:p>
          <w:p w:rsidR="00942EDE" w:rsidRDefault="00942EDE" w:rsidP="00CE1388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9"/>
                  <w:enabled/>
                  <w:calcOnExit w:val="0"/>
                  <w:textInput/>
                </w:ffData>
              </w:fldChar>
            </w:r>
            <w:bookmarkStart w:id="26" w:name="Texto9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{{TATUAGEM_DESC}}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26"/>
          </w:p>
        </w:tc>
      </w:tr>
    </w:tbl>
    <w:p w:rsidR="00D63C85" w:rsidRDefault="0049565F" w:rsidP="00554B98">
      <w:pPr>
        <w:pStyle w:val="Cabealho"/>
        <w:tabs>
          <w:tab w:val="clear" w:pos="4419"/>
          <w:tab w:val="clear" w:pos="8838"/>
          <w:tab w:val="left" w:pos="6096"/>
        </w:tabs>
        <w:ind w:right="260"/>
        <w:rPr>
          <w:rFonts w:ascii="Arial" w:hAnsi="Arial" w:cs="Arial"/>
          <w:b/>
          <w:bCs/>
          <w:sz w:val="16"/>
          <w:szCs w:val="16"/>
        </w:rPr>
      </w:pPr>
      <w:r w:rsidRPr="00E0624C">
        <w:rPr>
          <w:rFonts w:ascii="Arial" w:hAnsi="Arial" w:cs="Arial"/>
          <w:b/>
          <w:bCs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PM 0-</w:t>
      </w:r>
      <w:r w:rsidR="00554B98">
        <w:rPr>
          <w:rFonts w:ascii="Arial" w:hAnsi="Arial" w:cs="Arial"/>
          <w:b/>
          <w:bCs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04</w:t>
      </w:r>
      <w:r>
        <w:rPr>
          <w:rFonts w:ascii="Arial" w:hAnsi="Arial" w:cs="Arial"/>
          <w:b/>
          <w:bCs/>
          <w:sz w:val="16"/>
          <w:szCs w:val="16"/>
        </w:rPr>
        <w:tab/>
      </w:r>
      <w:r w:rsidRPr="007C6365">
        <w:rPr>
          <w:rFonts w:ascii="Arial" w:hAnsi="Arial" w:cs="Arial"/>
          <w:b/>
          <w:bCs/>
          <w:sz w:val="16"/>
          <w:szCs w:val="16"/>
        </w:rPr>
        <w:t>P R E E N C H E R    E M    L E T R A    D E    F O R M A</w:t>
      </w:r>
    </w:p>
    <w:p w:rsidR="00D452D0" w:rsidRDefault="00D63C85" w:rsidP="00D63C85">
      <w:r>
        <w:br w:type="page"/>
      </w: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0"/>
        <w:gridCol w:w="1945"/>
        <w:gridCol w:w="886"/>
        <w:gridCol w:w="298"/>
        <w:gridCol w:w="851"/>
        <w:gridCol w:w="1132"/>
        <w:gridCol w:w="19"/>
        <w:gridCol w:w="254"/>
        <w:gridCol w:w="1137"/>
        <w:gridCol w:w="334"/>
        <w:gridCol w:w="530"/>
        <w:gridCol w:w="138"/>
        <w:gridCol w:w="1024"/>
      </w:tblGrid>
      <w:tr w:rsidR="00D452D0" w:rsidTr="000A5EDA">
        <w:trPr>
          <w:cantSplit/>
          <w:trHeight w:hRule="exact" w:val="284"/>
        </w:trPr>
        <w:tc>
          <w:tcPr>
            <w:tcW w:w="10208" w:type="dxa"/>
            <w:gridSpan w:val="1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D452D0" w:rsidRDefault="00D452D0" w:rsidP="003C6941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lastRenderedPageBreak/>
              <w:t>DADOS DA OCORRÊNCIA</w:t>
            </w:r>
          </w:p>
        </w:tc>
      </w:tr>
      <w:tr w:rsidR="00D555A0" w:rsidTr="00D555A0">
        <w:trPr>
          <w:cantSplit/>
          <w:trHeight w:val="340"/>
        </w:trPr>
        <w:tc>
          <w:tcPr>
            <w:tcW w:w="1660" w:type="dxa"/>
            <w:tcBorders>
              <w:top w:val="nil"/>
              <w:left w:val="single" w:sz="12" w:space="0" w:color="auto"/>
              <w:right w:val="single" w:sz="2" w:space="0" w:color="auto"/>
            </w:tcBorders>
          </w:tcPr>
          <w:p w:rsidR="00D555A0" w:rsidRDefault="00D555A0" w:rsidP="00D452D0">
            <w:pPr>
              <w:spacing w:before="20"/>
              <w:rPr>
                <w:rFonts w:ascii="Arial" w:hAnsi="Arial"/>
                <w:noProof/>
                <w:sz w:val="12"/>
              </w:rPr>
            </w:pPr>
            <w:r>
              <w:rPr>
                <w:rFonts w:ascii="Arial" w:hAnsi="Arial"/>
                <w:noProof/>
                <w:sz w:val="12"/>
              </w:rPr>
              <w:t>EMISSÃO DO BO PM</w:t>
            </w:r>
          </w:p>
          <w:p w:rsidR="00837309" w:rsidRDefault="00837309" w:rsidP="00D452D0">
            <w:pPr>
              <w:spacing w:before="20"/>
              <w:rPr>
                <w:rFonts w:ascii="Arial" w:hAnsi="Arial"/>
                <w:noProof/>
                <w:sz w:val="12"/>
              </w:rPr>
            </w:pPr>
            <w:r>
              <w:rPr>
                <w:rFonts w:ascii="Arial" w:hAnsi="Arial"/>
                <w:noProof/>
                <w:sz w:val="12"/>
              </w:rPr>
              <w:fldChar w:fldCharType="begin">
                <w:ffData>
                  <w:name w:val="Emissao_BO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27" w:name="Emissao_BO"/>
            <w:r>
              <w:rPr>
                <w:rFonts w:ascii="Arial" w:hAnsi="Arial"/>
                <w:noProof/>
                <w:sz w:val="12"/>
              </w:rPr>
              <w:instrText xml:space="preserve"> FORMTEXT </w:instrText>
            </w:r>
            <w:r>
              <w:rPr>
                <w:rFonts w:ascii="Arial" w:hAnsi="Arial"/>
                <w:noProof/>
                <w:sz w:val="12"/>
              </w:rPr>
            </w:r>
            <w:r>
              <w:rPr>
                <w:rFonts w:ascii="Arial" w:hAnsi="Arial"/>
                <w:noProof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{{EMISSAO_BO_PM}}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fldChar w:fldCharType="end"/>
            </w:r>
            <w:bookmarkEnd w:id="27"/>
          </w:p>
        </w:tc>
        <w:tc>
          <w:tcPr>
            <w:tcW w:w="1945" w:type="dxa"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D555A0" w:rsidRDefault="00D555A0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NÚMERO BO PM</w:t>
            </w:r>
          </w:p>
          <w:p w:rsidR="00837309" w:rsidRDefault="00837309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N_BO"/>
                  <w:enabled/>
                  <w:calcOnExit w:val="0"/>
                  <w:textInput>
                    <w:maxLength w:val="20"/>
                    <w:format w:val="Maiúsculas"/>
                  </w:textInput>
                </w:ffData>
              </w:fldChar>
            </w:r>
            <w:bookmarkStart w:id="28" w:name="N_B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{{NUM_BO_PM}}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28"/>
          </w:p>
        </w:tc>
        <w:tc>
          <w:tcPr>
            <w:tcW w:w="1184" w:type="dxa"/>
            <w:gridSpan w:val="2"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D555A0" w:rsidRDefault="00D555A0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NÃO PREENCHER</w:t>
            </w:r>
          </w:p>
          <w:p w:rsidR="00837309" w:rsidRDefault="00837309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3"/>
                  <w:enabled/>
                  <w:calcOnExit w:val="0"/>
                  <w:textInput>
                    <w:maxLength w:val="3"/>
                    <w:format w:val="Maiúsculas"/>
                  </w:textInput>
                </w:ffData>
              </w:fldChar>
            </w:r>
            <w:bookmarkStart w:id="29" w:name="Texto3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  <w:bookmarkEnd w:id="29"/>
          </w:p>
        </w:tc>
        <w:tc>
          <w:tcPr>
            <w:tcW w:w="2002" w:type="dxa"/>
            <w:gridSpan w:val="3"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D555A0" w:rsidRDefault="00D555A0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NOME DA OPM</w:t>
            </w:r>
          </w:p>
          <w:p w:rsidR="00837309" w:rsidRDefault="00837309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OPM"/>
                  <w:enabled/>
                  <w:calcOnExit w:val="0"/>
                  <w:textInput>
                    <w:maxLength w:val="20"/>
                    <w:format w:val="Maiúsculas"/>
                  </w:textInput>
                </w:ffData>
              </w:fldChar>
            </w:r>
            <w:bookmarkStart w:id="30" w:name="OPM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{{NOME_OPM}}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0"/>
          </w:p>
        </w:tc>
        <w:tc>
          <w:tcPr>
            <w:tcW w:w="1725" w:type="dxa"/>
            <w:gridSpan w:val="3"/>
            <w:tcBorders>
              <w:top w:val="nil"/>
              <w:left w:val="single" w:sz="2" w:space="0" w:color="auto"/>
              <w:right w:val="single" w:sz="2" w:space="0" w:color="auto"/>
            </w:tcBorders>
          </w:tcPr>
          <w:p w:rsidR="00D555A0" w:rsidRDefault="00D555A0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CÓDIGO DA OPM</w:t>
            </w:r>
          </w:p>
          <w:p w:rsidR="00837309" w:rsidRDefault="00837309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Cod_OPM"/>
                  <w:enabled/>
                  <w:calcOnExit w:val="0"/>
                  <w:textInput>
                    <w:type w:val="number"/>
                    <w:maxLength w:val="20"/>
                  </w:textInput>
                </w:ffData>
              </w:fldChar>
            </w:r>
            <w:bookmarkStart w:id="31" w:name="Cod_OPM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{{CODIGO_OPM}}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1"/>
          </w:p>
        </w:tc>
        <w:tc>
          <w:tcPr>
            <w:tcW w:w="1692" w:type="dxa"/>
            <w:gridSpan w:val="3"/>
            <w:tcBorders>
              <w:top w:val="nil"/>
              <w:left w:val="single" w:sz="2" w:space="0" w:color="auto"/>
              <w:right w:val="single" w:sz="12" w:space="0" w:color="auto"/>
            </w:tcBorders>
          </w:tcPr>
          <w:p w:rsidR="00D555A0" w:rsidRDefault="00D555A0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PREFIXO DA VIATURA</w:t>
            </w:r>
          </w:p>
          <w:p w:rsidR="001E2E5B" w:rsidRDefault="001E2E5B" w:rsidP="003C6941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Vtr"/>
                  <w:enabled/>
                  <w:calcOnExit w:val="0"/>
                  <w:textInput>
                    <w:type w:val="number"/>
                    <w:maxLength w:val="5"/>
                  </w:textInput>
                </w:ffData>
              </w:fldChar>
            </w:r>
            <w:bookmarkStart w:id="32" w:name="Vtr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{{PREFIXO_VTR}}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2"/>
          </w:p>
        </w:tc>
      </w:tr>
      <w:tr w:rsidR="00D555A0" w:rsidTr="00D555A0">
        <w:trPr>
          <w:cantSplit/>
          <w:trHeight w:val="340"/>
        </w:trPr>
        <w:tc>
          <w:tcPr>
            <w:tcW w:w="7045" w:type="dxa"/>
            <w:gridSpan w:val="8"/>
            <w:tcBorders>
              <w:top w:val="single" w:sz="4" w:space="0" w:color="auto"/>
              <w:left w:val="single" w:sz="12" w:space="0" w:color="auto"/>
              <w:right w:val="single" w:sz="2" w:space="0" w:color="auto"/>
            </w:tcBorders>
          </w:tcPr>
          <w:p w:rsidR="00D555A0" w:rsidRDefault="00D555A0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NATUREZA DA OCORRÊNCIA</w:t>
            </w:r>
          </w:p>
          <w:p w:rsidR="001E2E5B" w:rsidRPr="000A5EDA" w:rsidRDefault="001E2E5B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4"/>
                  <w:enabled/>
                  <w:calcOnExit w:val="0"/>
                  <w:textInput>
                    <w:maxLength w:val="70"/>
                    <w:format w:val="Maiúsculas"/>
                  </w:textInput>
                </w:ffData>
              </w:fldChar>
            </w:r>
            <w:bookmarkStart w:id="33" w:name="Texto4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{{NATUREZA}}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3"/>
          </w:p>
        </w:tc>
        <w:tc>
          <w:tcPr>
            <w:tcW w:w="1137" w:type="dxa"/>
            <w:tcBorders>
              <w:top w:val="single" w:sz="4" w:space="0" w:color="auto"/>
              <w:left w:val="single" w:sz="2" w:space="0" w:color="auto"/>
              <w:right w:val="single" w:sz="4" w:space="0" w:color="auto"/>
            </w:tcBorders>
          </w:tcPr>
          <w:p w:rsidR="00D555A0" w:rsidRDefault="00D555A0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NÃO PREENCHER</w:t>
            </w:r>
          </w:p>
          <w:p w:rsidR="001E2E5B" w:rsidRDefault="001E2E5B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5"/>
                  <w:enabled/>
                  <w:calcOnExit w:val="0"/>
                  <w:textInput>
                    <w:maxLength w:val="3"/>
                    <w:format w:val="Maiúsculas"/>
                  </w:textInput>
                </w:ffData>
              </w:fldChar>
            </w:r>
            <w:bookmarkStart w:id="34" w:name="Texto5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  <w:bookmarkEnd w:id="34"/>
          </w:p>
        </w:tc>
        <w:tc>
          <w:tcPr>
            <w:tcW w:w="1002" w:type="dxa"/>
            <w:gridSpan w:val="3"/>
            <w:tcBorders>
              <w:top w:val="nil"/>
              <w:left w:val="single" w:sz="4" w:space="0" w:color="auto"/>
              <w:right w:val="single" w:sz="4" w:space="0" w:color="auto"/>
            </w:tcBorders>
          </w:tcPr>
          <w:p w:rsidR="00D555A0" w:rsidRDefault="00D555A0" w:rsidP="000A5EDA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DATA DO FATO</w:t>
            </w:r>
          </w:p>
          <w:p w:rsidR="001E2E5B" w:rsidRDefault="001E2E5B" w:rsidP="000A5EDA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Data_Fato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35" w:name="Data_Fat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{{DATA_FATO}}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5"/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D555A0" w:rsidRDefault="00D555A0" w:rsidP="000A5EDA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HORA DO FATO</w:t>
            </w:r>
          </w:p>
          <w:p w:rsidR="001E2E5B" w:rsidRDefault="001E2E5B" w:rsidP="000A5EDA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Hora_Fato"/>
                  <w:enabled/>
                  <w:calcOnExit w:val="0"/>
                  <w:textInput>
                    <w:type w:val="date"/>
                    <w:format w:val="HH:mm"/>
                  </w:textInput>
                </w:ffData>
              </w:fldChar>
            </w:r>
            <w:bookmarkStart w:id="36" w:name="Hora_Fat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{{HORA_FATO}}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6"/>
          </w:p>
        </w:tc>
      </w:tr>
      <w:tr w:rsidR="003571F9" w:rsidTr="003571F9">
        <w:trPr>
          <w:cantSplit/>
          <w:trHeight w:hRule="exact" w:val="340"/>
        </w:trPr>
        <w:tc>
          <w:tcPr>
            <w:tcW w:w="6772" w:type="dxa"/>
            <w:gridSpan w:val="6"/>
            <w:tcBorders>
              <w:left w:val="single" w:sz="12" w:space="0" w:color="auto"/>
              <w:right w:val="single" w:sz="4" w:space="0" w:color="auto"/>
            </w:tcBorders>
          </w:tcPr>
          <w:p w:rsidR="003571F9" w:rsidRDefault="003571F9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LOGRADOURO (AV, RUA, NÚMERO, ETC)</w:t>
            </w:r>
          </w:p>
          <w:p w:rsidR="001E2E5B" w:rsidRDefault="001E2E5B" w:rsidP="00D555A0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QTH_Ocor"/>
                  <w:enabled/>
                  <w:calcOnExit w:val="0"/>
                  <w:textInput>
                    <w:maxLength w:val="120"/>
                    <w:format w:val="Maiúsculas"/>
                  </w:textInput>
                </w:ffData>
              </w:fldChar>
            </w:r>
            <w:bookmarkStart w:id="37" w:name="QTH_Ocor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{{LOGRADOURO}}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7"/>
          </w:p>
        </w:tc>
        <w:tc>
          <w:tcPr>
            <w:tcW w:w="141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:rsidR="003571F9" w:rsidRDefault="003571F9" w:rsidP="003571F9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COMPLEMENTO</w:t>
            </w:r>
          </w:p>
          <w:p w:rsidR="001E2E5B" w:rsidRDefault="001E2E5B" w:rsidP="003571F9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Comp_OCR"/>
                  <w:enabled/>
                  <w:calcOnExit w:val="0"/>
                  <w:textInput>
                    <w:maxLength w:val="30"/>
                    <w:format w:val="Maiúsculas"/>
                  </w:textInput>
                </w:ffData>
              </w:fldChar>
            </w:r>
            <w:bookmarkStart w:id="38" w:name="Comp_OCR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{{COMPLEMENTO_FATO}}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8"/>
          </w:p>
        </w:tc>
        <w:tc>
          <w:tcPr>
            <w:tcW w:w="2026" w:type="dxa"/>
            <w:gridSpan w:val="4"/>
            <w:tcBorders>
              <w:left w:val="single" w:sz="4" w:space="0" w:color="auto"/>
              <w:right w:val="single" w:sz="12" w:space="0" w:color="auto"/>
            </w:tcBorders>
          </w:tcPr>
          <w:p w:rsidR="003571F9" w:rsidRDefault="003571F9" w:rsidP="003571F9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BAIRRO</w:t>
            </w:r>
          </w:p>
          <w:p w:rsidR="001E2E5B" w:rsidRDefault="001E2E5B" w:rsidP="003571F9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Bairro__OCR"/>
                  <w:enabled/>
                  <w:calcOnExit w:val="0"/>
                  <w:textInput>
                    <w:maxLength w:val="30"/>
                  </w:textInput>
                </w:ffData>
              </w:fldChar>
            </w:r>
            <w:bookmarkStart w:id="39" w:name="Bairro__OCR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{{BAIRRO_FATO}}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39"/>
          </w:p>
        </w:tc>
      </w:tr>
      <w:tr w:rsidR="00D555A0" w:rsidTr="00D555A0">
        <w:trPr>
          <w:cantSplit/>
          <w:trHeight w:val="340"/>
        </w:trPr>
        <w:tc>
          <w:tcPr>
            <w:tcW w:w="4491" w:type="dxa"/>
            <w:gridSpan w:val="3"/>
            <w:tcBorders>
              <w:left w:val="single" w:sz="12" w:space="0" w:color="auto"/>
              <w:right w:val="single" w:sz="4" w:space="0" w:color="auto"/>
            </w:tcBorders>
          </w:tcPr>
          <w:p w:rsidR="00D555A0" w:rsidRDefault="00D555A0" w:rsidP="003571F9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MUNICÍPIO</w:t>
            </w:r>
          </w:p>
          <w:p w:rsidR="001E2E5B" w:rsidRDefault="001E2E5B" w:rsidP="003571F9">
            <w:pPr>
              <w:spacing w:before="20"/>
              <w:ind w:firstLine="17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Municipio_OCR"/>
                  <w:enabled/>
                  <w:calcOnExit w:val="0"/>
                  <w:textInput>
                    <w:maxLength w:val="70"/>
                    <w:format w:val="Maiúsculas"/>
                  </w:textInput>
                </w:ffData>
              </w:fldChar>
            </w:r>
            <w:bookmarkStart w:id="40" w:name="Municipio_OCR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{{MUNICIPIO_FATO}}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0"/>
          </w:p>
        </w:tc>
        <w:tc>
          <w:tcPr>
            <w:tcW w:w="114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D555A0" w:rsidRDefault="00D555A0" w:rsidP="003571F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NÃO PREENCHER</w:t>
            </w:r>
          </w:p>
          <w:p w:rsidR="00340C7B" w:rsidRDefault="00340C7B" w:rsidP="003571F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bookmarkStart w:id="41" w:name="Texto6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  <w:bookmarkEnd w:id="41"/>
          </w:p>
        </w:tc>
        <w:tc>
          <w:tcPr>
            <w:tcW w:w="3406" w:type="dxa"/>
            <w:gridSpan w:val="6"/>
            <w:tcBorders>
              <w:left w:val="single" w:sz="4" w:space="0" w:color="auto"/>
              <w:right w:val="single" w:sz="4" w:space="0" w:color="auto"/>
            </w:tcBorders>
          </w:tcPr>
          <w:p w:rsidR="00D555A0" w:rsidRDefault="00D555A0" w:rsidP="003571F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TIPO DE LOCAL (FAVELA, LOGR PUBLICO, VEÍCULO, ETC)</w:t>
            </w:r>
          </w:p>
          <w:p w:rsidR="00340C7B" w:rsidRDefault="00340C7B" w:rsidP="003571F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ipo_QTH"/>
                  <w:enabled/>
                  <w:calcOnExit w:val="0"/>
                  <w:textInput>
                    <w:maxLength w:val="50"/>
                  </w:textInput>
                </w:ffData>
              </w:fldChar>
            </w:r>
            <w:bookmarkStart w:id="42" w:name="Tipo_QTH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{{TIPO_LOCAL}}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2"/>
          </w:p>
        </w:tc>
        <w:tc>
          <w:tcPr>
            <w:tcW w:w="1162" w:type="dxa"/>
            <w:gridSpan w:val="2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D555A0" w:rsidRDefault="00D555A0" w:rsidP="003571F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NÃO PREENCHER</w:t>
            </w:r>
          </w:p>
          <w:p w:rsidR="00340C7B" w:rsidRDefault="00340C7B" w:rsidP="003571F9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</w:tbl>
    <w:p w:rsidR="00D63C85" w:rsidRPr="001E7128" w:rsidRDefault="00D63C85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6"/>
        <w:gridCol w:w="327"/>
        <w:gridCol w:w="349"/>
        <w:gridCol w:w="4023"/>
        <w:gridCol w:w="267"/>
        <w:gridCol w:w="297"/>
        <w:gridCol w:w="4549"/>
      </w:tblGrid>
      <w:tr w:rsidR="001E7128" w:rsidTr="003C6941">
        <w:trPr>
          <w:cantSplit/>
          <w:trHeight w:hRule="exact" w:val="284"/>
        </w:trPr>
        <w:tc>
          <w:tcPr>
            <w:tcW w:w="10208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1E7128" w:rsidRDefault="001E7128" w:rsidP="003C6941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SITUAÇÃO DA OCORRÊNCIA</w:t>
            </w:r>
          </w:p>
        </w:tc>
      </w:tr>
      <w:tr w:rsidR="00B472EC" w:rsidTr="00B472EC">
        <w:trPr>
          <w:cantSplit/>
          <w:trHeight w:val="283"/>
        </w:trPr>
        <w:tc>
          <w:tcPr>
            <w:tcW w:w="396" w:type="dxa"/>
            <w:vMerge w:val="restart"/>
            <w:tcBorders>
              <w:top w:val="nil"/>
              <w:left w:val="single" w:sz="12" w:space="0" w:color="auto"/>
              <w:right w:val="single" w:sz="2" w:space="0" w:color="auto"/>
            </w:tcBorders>
            <w:textDirection w:val="btLr"/>
            <w:vAlign w:val="center"/>
          </w:tcPr>
          <w:p w:rsidR="00B472EC" w:rsidRPr="00CE1388" w:rsidRDefault="00B472EC" w:rsidP="00CE1388">
            <w:pPr>
              <w:spacing w:before="20"/>
              <w:ind w:left="113" w:right="113"/>
              <w:jc w:val="center"/>
              <w:rPr>
                <w:rFonts w:ascii="Arial" w:hAnsi="Arial"/>
                <w:sz w:val="10"/>
              </w:rPr>
            </w:pPr>
            <w:r w:rsidRPr="00CE1388">
              <w:rPr>
                <w:rFonts w:ascii="Arial" w:hAnsi="Arial"/>
                <w:sz w:val="10"/>
              </w:rPr>
              <w:t>PODE HAVER MAIS DE UMA SITUAÇÃO</w:t>
            </w:r>
          </w:p>
        </w:tc>
        <w:tc>
          <w:tcPr>
            <w:tcW w:w="32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02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FLAGRANTE POR CRIME</w:t>
            </w:r>
          </w:p>
        </w:tc>
        <w:tc>
          <w:tcPr>
            <w:tcW w:w="26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right="2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5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5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54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EVADIDO DE ESTABELECIMENTO PENAL (DP, DETENÇÃO, ETC)</w:t>
            </w:r>
          </w:p>
        </w:tc>
      </w:tr>
      <w:tr w:rsidR="00B472EC" w:rsidTr="00B472EC">
        <w:trPr>
          <w:cantSplit/>
          <w:trHeight w:val="283"/>
        </w:trPr>
        <w:tc>
          <w:tcPr>
            <w:tcW w:w="396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:rsidR="00B472EC" w:rsidRDefault="00B472EC" w:rsidP="003C6941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32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02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FLAGRANTE POR CONTRAVENÇÃO</w:t>
            </w:r>
          </w:p>
        </w:tc>
        <w:tc>
          <w:tcPr>
            <w:tcW w:w="26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right="2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6</w:t>
            </w: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6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54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POSSUI BENEFÍCIO (SURSIS, PRISÃO ALBERGUE, ETC)</w:t>
            </w:r>
          </w:p>
        </w:tc>
      </w:tr>
      <w:tr w:rsidR="00B472EC" w:rsidTr="00B472EC">
        <w:trPr>
          <w:cantSplit/>
          <w:trHeight w:val="283"/>
        </w:trPr>
        <w:tc>
          <w:tcPr>
            <w:tcW w:w="396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:rsidR="00B472EC" w:rsidRDefault="00B472EC" w:rsidP="003C6941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32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34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023" w:type="dxa"/>
            <w:tcBorders>
              <w:top w:val="nil"/>
              <w:left w:val="nil"/>
              <w:bottom w:val="nil"/>
              <w:right w:val="single" w:sz="2" w:space="0" w:color="auto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FLAGRANTE POR ATO INFRACIONAL (SINDICADO)</w:t>
            </w:r>
          </w:p>
        </w:tc>
        <w:tc>
          <w:tcPr>
            <w:tcW w:w="267" w:type="dxa"/>
            <w:tcBorders>
              <w:top w:val="nil"/>
              <w:left w:val="single" w:sz="2" w:space="0" w:color="auto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right="2"/>
              <w:jc w:val="center"/>
              <w:rPr>
                <w:rFonts w:ascii="Arial" w:hAnsi="Arial"/>
                <w:sz w:val="12"/>
              </w:rPr>
            </w:pPr>
          </w:p>
        </w:tc>
        <w:tc>
          <w:tcPr>
            <w:tcW w:w="29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4549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</w:p>
        </w:tc>
      </w:tr>
      <w:tr w:rsidR="00B472EC" w:rsidTr="00B472EC">
        <w:trPr>
          <w:cantSplit/>
          <w:trHeight w:val="283"/>
        </w:trPr>
        <w:tc>
          <w:tcPr>
            <w:tcW w:w="396" w:type="dxa"/>
            <w:vMerge/>
            <w:tcBorders>
              <w:left w:val="single" w:sz="12" w:space="0" w:color="auto"/>
              <w:right w:val="single" w:sz="2" w:space="0" w:color="auto"/>
            </w:tcBorders>
          </w:tcPr>
          <w:p w:rsidR="00B472EC" w:rsidRDefault="00B472EC" w:rsidP="003C6941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327" w:type="dxa"/>
            <w:tcBorders>
              <w:top w:val="nil"/>
              <w:left w:val="single" w:sz="2" w:space="0" w:color="auto"/>
              <w:bottom w:val="single" w:sz="12" w:space="0" w:color="auto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w="349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4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023" w:type="dxa"/>
            <w:tcBorders>
              <w:top w:val="nil"/>
              <w:left w:val="nil"/>
              <w:bottom w:val="single" w:sz="12" w:space="0" w:color="auto"/>
              <w:right w:val="single" w:sz="2" w:space="0" w:color="auto"/>
            </w:tcBorders>
            <w:vAlign w:val="center"/>
          </w:tcPr>
          <w:p w:rsidR="00B472EC" w:rsidRDefault="00B472EC" w:rsidP="00B472EC">
            <w:pPr>
              <w:spacing w:before="20"/>
              <w:ind w:left="6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PROCURADO PELA JUSTIÇA</w:t>
            </w:r>
          </w:p>
        </w:tc>
        <w:tc>
          <w:tcPr>
            <w:tcW w:w="267" w:type="dxa"/>
            <w:tcBorders>
              <w:top w:val="nil"/>
              <w:left w:val="single" w:sz="2" w:space="0" w:color="auto"/>
              <w:bottom w:val="single" w:sz="12" w:space="0" w:color="auto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ind w:right="2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7</w:t>
            </w:r>
          </w:p>
        </w:tc>
        <w:tc>
          <w:tcPr>
            <w:tcW w:w="297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SIT_7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54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:rsidR="00B472EC" w:rsidRDefault="00B472EC" w:rsidP="00B472EC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OUTROS (ESPECIFICAR NAS OBSERVAÇÕES)</w:t>
            </w:r>
          </w:p>
        </w:tc>
      </w:tr>
    </w:tbl>
    <w:p w:rsidR="001E7128" w:rsidRPr="001E7128" w:rsidRDefault="001E7128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9"/>
        <w:gridCol w:w="300"/>
        <w:gridCol w:w="665"/>
        <w:gridCol w:w="1745"/>
        <w:gridCol w:w="1134"/>
        <w:gridCol w:w="881"/>
        <w:gridCol w:w="356"/>
        <w:gridCol w:w="322"/>
        <w:gridCol w:w="709"/>
        <w:gridCol w:w="3717"/>
      </w:tblGrid>
      <w:tr w:rsidR="001E7128" w:rsidTr="00C05948">
        <w:trPr>
          <w:cantSplit/>
          <w:trHeight w:hRule="exact" w:val="284"/>
        </w:trPr>
        <w:tc>
          <w:tcPr>
            <w:tcW w:w="10208" w:type="dxa"/>
            <w:gridSpan w:val="10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1E7128" w:rsidRDefault="001E7128" w:rsidP="00B472EC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 xml:space="preserve">APREENSÃO DE </w:t>
            </w:r>
            <w:r w:rsidR="00B472EC">
              <w:rPr>
                <w:rFonts w:ascii="Arial" w:hAnsi="Arial"/>
                <w:b/>
                <w:noProof/>
                <w:sz w:val="20"/>
              </w:rPr>
              <w:t>ARMAS DE FOGO</w:t>
            </w:r>
          </w:p>
        </w:tc>
      </w:tr>
      <w:tr w:rsidR="003C6941" w:rsidTr="00C05948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TIPO</w:t>
            </w:r>
          </w:p>
        </w:tc>
        <w:tc>
          <w:tcPr>
            <w:tcW w:w="1745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MARCA</w:t>
            </w:r>
          </w:p>
        </w:tc>
        <w:tc>
          <w:tcPr>
            <w:tcW w:w="1134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CALIBRE</w:t>
            </w:r>
          </w:p>
        </w:tc>
        <w:tc>
          <w:tcPr>
            <w:tcW w:w="2268" w:type="dxa"/>
            <w:gridSpan w:val="4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ACABAMENTO (COR)</w:t>
            </w:r>
          </w:p>
        </w:tc>
        <w:tc>
          <w:tcPr>
            <w:tcW w:w="3717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NÚMERO DE FABRICAÇÃO</w:t>
            </w:r>
          </w:p>
        </w:tc>
      </w:tr>
      <w:tr w:rsidR="003C6941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bookmarkStart w:id="43" w:name="Texto7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{{ARMA1_TIPO}}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3"/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{{ARMA1_MARCA}}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{{ARMA1_CALIBRE}}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{{ARMA1_ACABAMENTO}}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{{ARMA1_NUM_FAB}}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C6941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{{ARMA2_TIPO}}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{{ARMA2_MARCA}}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{{ARMA2_CALIBRE}}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{{ARMA2_ACABAMENTO}}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{{ARMA2_NUM_FAB}}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C6941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{{ARMA3_TIPO}}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{{ARMA3_MARCA}}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{{ARMA3_CALIBRE}}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{{ARMA3_ACABAMENTO}}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{{ARMA3_NUM_FAB}}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1261E8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{{ARMA4_TIPO}}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{{ARMA4_MARCA}}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{{ARMA4_CALIBRE}}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{{ARMA4_ACABAMENTO}}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{{ARMA4_NUM_FAB}}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C6941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{{ARMA5_TIPO}}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{{ARMA5_MARCA}}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{{ARMA5_CALIBRE}}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{{ARMA5_ACABAMENTO}}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{{ARMA5_NUM_FAB}}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1261E8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{{ARMA6_TIPO}}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{{ARMA6_MARCA}}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{{ARMA6_CALIBRE}}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{{ARMA6_ACABAMENTO}}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</w:tcPr>
          <w:p w:rsidR="001261E8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{{ARMA6_NUM_FAB}}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C6941" w:rsidTr="003C6941">
        <w:trPr>
          <w:cantSplit/>
          <w:trHeight w:val="227"/>
        </w:trPr>
        <w:tc>
          <w:tcPr>
            <w:tcW w:w="1344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{{ARMA7_TIPO}}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7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{{ARMA7_MARCA}}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{{ARMA7_CALIBRE}}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268" w:type="dxa"/>
            <w:gridSpan w:val="4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{{ARMA7_ACABAMENTO}}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3717" w:type="dxa"/>
            <w:tcBorders>
              <w:top w:val="single" w:sz="2" w:space="0" w:color="auto"/>
              <w:left w:val="single" w:sz="2" w:space="0" w:color="auto"/>
              <w:bottom w:val="nil"/>
              <w:right w:val="single" w:sz="12" w:space="0" w:color="auto"/>
            </w:tcBorders>
          </w:tcPr>
          <w:p w:rsidR="003C6941" w:rsidRDefault="00340C7B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{{ARMA7_NUM_FAB}}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C6941" w:rsidTr="00A24345">
        <w:trPr>
          <w:cantSplit/>
          <w:trHeight w:val="227"/>
        </w:trPr>
        <w:tc>
          <w:tcPr>
            <w:tcW w:w="379" w:type="dxa"/>
            <w:tcBorders>
              <w:top w:val="single" w:sz="2" w:space="0" w:color="auto"/>
              <w:left w:val="single" w:sz="12" w:space="0" w:color="auto"/>
              <w:bottom w:val="nil"/>
              <w:right w:val="nil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1</w:t>
            </w:r>
          </w:p>
        </w:tc>
        <w:tc>
          <w:tcPr>
            <w:tcW w:w="300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3C6941" w:rsidRDefault="003C6941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RMA_COND_1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425" w:type="dxa"/>
            <w:gridSpan w:val="4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3C6941" w:rsidRDefault="003C6941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EM PODER DO QUALIFICADO</w:t>
            </w:r>
          </w:p>
        </w:tc>
        <w:tc>
          <w:tcPr>
            <w:tcW w:w="356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3C6941" w:rsidRDefault="00A24345" w:rsidP="00A24345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3</w:t>
            </w:r>
          </w:p>
        </w:tc>
        <w:tc>
          <w:tcPr>
            <w:tcW w:w="322" w:type="dxa"/>
            <w:tcBorders>
              <w:top w:val="single" w:sz="2" w:space="0" w:color="auto"/>
              <w:left w:val="nil"/>
              <w:bottom w:val="nil"/>
              <w:right w:val="nil"/>
            </w:tcBorders>
            <w:vAlign w:val="center"/>
          </w:tcPr>
          <w:p w:rsidR="003C6941" w:rsidRDefault="00A24345" w:rsidP="00A24345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RMA_COND_3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426" w:type="dxa"/>
            <w:gridSpan w:val="2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:rsidR="003C6941" w:rsidRDefault="00A24345" w:rsidP="00A24345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PORTADOR FALECIDO (SEM IDENTIFICAÇÃO)</w:t>
            </w:r>
          </w:p>
        </w:tc>
      </w:tr>
      <w:tr w:rsidR="003C6941" w:rsidTr="00A24345">
        <w:trPr>
          <w:cantSplit/>
          <w:trHeight w:val="227"/>
        </w:trPr>
        <w:tc>
          <w:tcPr>
            <w:tcW w:w="379" w:type="dxa"/>
            <w:tcBorders>
              <w:top w:val="nil"/>
              <w:left w:val="single" w:sz="12" w:space="0" w:color="auto"/>
              <w:right w:val="nil"/>
            </w:tcBorders>
          </w:tcPr>
          <w:p w:rsidR="003C6941" w:rsidRDefault="003C6941" w:rsidP="003C6941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2</w:t>
            </w:r>
          </w:p>
        </w:tc>
        <w:tc>
          <w:tcPr>
            <w:tcW w:w="300" w:type="dxa"/>
            <w:tcBorders>
              <w:top w:val="nil"/>
              <w:left w:val="nil"/>
              <w:right w:val="nil"/>
            </w:tcBorders>
          </w:tcPr>
          <w:p w:rsidR="003C6941" w:rsidRDefault="003C6941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RMA_COND_2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425" w:type="dxa"/>
            <w:gridSpan w:val="4"/>
            <w:tcBorders>
              <w:top w:val="nil"/>
              <w:left w:val="nil"/>
              <w:right w:val="nil"/>
            </w:tcBorders>
          </w:tcPr>
          <w:p w:rsidR="003C6941" w:rsidRDefault="003C6941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PORTADOR EVADIU-SE</w:t>
            </w:r>
          </w:p>
        </w:tc>
        <w:tc>
          <w:tcPr>
            <w:tcW w:w="356" w:type="dxa"/>
            <w:tcBorders>
              <w:top w:val="nil"/>
              <w:left w:val="nil"/>
              <w:right w:val="nil"/>
            </w:tcBorders>
            <w:vAlign w:val="center"/>
          </w:tcPr>
          <w:p w:rsidR="003C6941" w:rsidRDefault="00A24345" w:rsidP="00A24345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4</w:t>
            </w:r>
          </w:p>
        </w:tc>
        <w:tc>
          <w:tcPr>
            <w:tcW w:w="322" w:type="dxa"/>
            <w:tcBorders>
              <w:top w:val="nil"/>
              <w:left w:val="nil"/>
              <w:right w:val="nil"/>
            </w:tcBorders>
            <w:vAlign w:val="center"/>
          </w:tcPr>
          <w:p w:rsidR="003C6941" w:rsidRDefault="00A24345" w:rsidP="00A24345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</w:rPr>
              <w:fldChar w:fldCharType="begin">
                <w:ffData>
                  <w:name w:val="ARMA_COND_4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rPr>
                <w:rFonts w:ascii="Arial" w:hAnsi="Arial"/>
              </w:rPr>
              <w:instrText xml:space="preserve"> FORMCHECKBOX </w:instrText>
            </w:r>
            <w:r w:rsidR="006D17A6">
              <w:rPr>
                <w:rFonts w:ascii="Arial" w:hAnsi="Arial"/>
              </w:rPr>
            </w:r>
            <w:r w:rsidR="006D17A6">
              <w:rPr>
                <w:rFonts w:ascii="Arial" w:hAnsi="Arial"/>
              </w:rPr>
              <w:fldChar w:fldCharType="separate"/>
            </w:r>
            <w:r>
              <w:rPr>
                <w:rFonts w:ascii="Arial" w:hAnsi="Arial"/>
              </w:rPr>
              <w:fldChar w:fldCharType="end"/>
            </w:r>
          </w:p>
        </w:tc>
        <w:tc>
          <w:tcPr>
            <w:tcW w:w="4426" w:type="dxa"/>
            <w:gridSpan w:val="2"/>
            <w:tcBorders>
              <w:top w:val="nil"/>
              <w:left w:val="nil"/>
              <w:right w:val="single" w:sz="12" w:space="0" w:color="auto"/>
            </w:tcBorders>
            <w:vAlign w:val="center"/>
          </w:tcPr>
          <w:p w:rsidR="003C6941" w:rsidRDefault="00A24345" w:rsidP="00A24345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ABANDONADA / ENCONTRADA</w:t>
            </w:r>
          </w:p>
        </w:tc>
      </w:tr>
    </w:tbl>
    <w:p w:rsidR="001E7128" w:rsidRPr="001E7128" w:rsidRDefault="001E7128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11"/>
        <w:gridCol w:w="5331"/>
        <w:gridCol w:w="1166"/>
      </w:tblGrid>
      <w:tr w:rsidR="001E7128" w:rsidTr="003C6941">
        <w:trPr>
          <w:cantSplit/>
          <w:trHeight w:hRule="exact" w:val="284"/>
        </w:trPr>
        <w:tc>
          <w:tcPr>
            <w:tcW w:w="10208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1E7128" w:rsidRDefault="00A24345" w:rsidP="003C6941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APREENSÃO DE ENTORPECENTES</w:t>
            </w:r>
          </w:p>
        </w:tc>
      </w:tr>
      <w:tr w:rsidR="00A24345" w:rsidTr="00A24345">
        <w:trPr>
          <w:cantSplit/>
          <w:trHeight w:val="227"/>
        </w:trPr>
        <w:tc>
          <w:tcPr>
            <w:tcW w:w="3711" w:type="dxa"/>
            <w:tcBorders>
              <w:top w:val="nil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A24345" w:rsidRDefault="00A24345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TIPO: MACONHA, COCAÍNA, CRACK, ANFETAMINA, ETC)</w:t>
            </w:r>
          </w:p>
        </w:tc>
        <w:tc>
          <w:tcPr>
            <w:tcW w:w="53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4345" w:rsidRDefault="00A24345" w:rsidP="00A24345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QUANTIDADE</w:t>
            </w:r>
          </w:p>
        </w:tc>
        <w:tc>
          <w:tcPr>
            <w:tcW w:w="1166" w:type="dxa"/>
            <w:tcBorders>
              <w:top w:val="nil"/>
              <w:left w:val="single" w:sz="4" w:space="0" w:color="auto"/>
              <w:bottom w:val="nil"/>
              <w:right w:val="single" w:sz="12" w:space="0" w:color="auto"/>
            </w:tcBorders>
          </w:tcPr>
          <w:p w:rsidR="00A24345" w:rsidRDefault="00A24345" w:rsidP="00A24345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NÃO PREENCHER</w:t>
            </w:r>
          </w:p>
        </w:tc>
      </w:tr>
      <w:tr w:rsidR="00340C7B" w:rsidTr="00340C7B">
        <w:trPr>
          <w:cantSplit/>
          <w:trHeight w:val="227"/>
        </w:trPr>
        <w:tc>
          <w:tcPr>
            <w:tcW w:w="37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{{ENT1_TIPO}}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{{ENT1_QTD}}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40C7B" w:rsidTr="00340C7B">
        <w:trPr>
          <w:cantSplit/>
          <w:trHeight w:val="227"/>
        </w:trPr>
        <w:tc>
          <w:tcPr>
            <w:tcW w:w="37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{{ENT2_TIPO}}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{{ENT2_QTD}}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40C7B" w:rsidTr="00340C7B">
        <w:trPr>
          <w:cantSplit/>
          <w:trHeight w:val="227"/>
        </w:trPr>
        <w:tc>
          <w:tcPr>
            <w:tcW w:w="37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{{ENT3_TIPO}}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{{ENT3_QTD}}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40C7B" w:rsidTr="00340C7B">
        <w:trPr>
          <w:cantSplit/>
          <w:trHeight w:val="227"/>
        </w:trPr>
        <w:tc>
          <w:tcPr>
            <w:tcW w:w="37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{{ENT4_TIPO}}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{{ENT4_QTD}}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40C7B" w:rsidTr="00340C7B">
        <w:trPr>
          <w:cantSplit/>
          <w:trHeight w:val="227"/>
        </w:trPr>
        <w:tc>
          <w:tcPr>
            <w:tcW w:w="3711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{{ENT5_TIPO}}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{{ENT5_QTD}}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40C7B" w:rsidTr="00340C7B">
        <w:trPr>
          <w:cantSplit/>
          <w:trHeight w:val="227"/>
        </w:trPr>
        <w:tc>
          <w:tcPr>
            <w:tcW w:w="3711" w:type="dxa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{{ENT6_TIPO}}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533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7"/>
                  <w:enabled/>
                  <w:calcOnExit w:val="0"/>
                  <w:textInput>
                    <w:maxLength w:val="50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{{ENT6_QTD}}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66" w:type="dxa"/>
            <w:tcBorders>
              <w:top w:val="single" w:sz="4" w:space="0" w:color="auto"/>
              <w:left w:val="single" w:sz="4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6"/>
                  <w:enabled/>
                  <w:calcOnExit w:val="0"/>
                  <w:textInput>
                    <w:maxLength w:val="3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</w:tbl>
    <w:p w:rsidR="001E7128" w:rsidRDefault="001E7128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8"/>
      </w:tblGrid>
      <w:tr w:rsidR="00A24345" w:rsidTr="008F4131">
        <w:trPr>
          <w:cantSplit/>
          <w:trHeight w:hRule="exact" w:val="284"/>
        </w:trPr>
        <w:tc>
          <w:tcPr>
            <w:tcW w:w="102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A24345" w:rsidRDefault="00A24345" w:rsidP="00C05948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“MODUS OPER</w:t>
            </w:r>
            <w:r w:rsidR="00374F21">
              <w:rPr>
                <w:rFonts w:ascii="Arial" w:hAnsi="Arial"/>
                <w:b/>
                <w:noProof/>
                <w:sz w:val="20"/>
              </w:rPr>
              <w:t>A</w:t>
            </w:r>
            <w:r>
              <w:rPr>
                <w:rFonts w:ascii="Arial" w:hAnsi="Arial"/>
                <w:b/>
                <w:noProof/>
                <w:sz w:val="20"/>
              </w:rPr>
              <w:t>NDI” DO QUALIFICADO</w:t>
            </w:r>
          </w:p>
        </w:tc>
      </w:tr>
      <w:tr w:rsidR="00340C7B" w:rsidTr="00340C7B">
        <w:trPr>
          <w:cantSplit/>
          <w:trHeight w:val="1639"/>
        </w:trPr>
        <w:tc>
          <w:tcPr>
            <w:tcW w:w="1020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340C7B" w:rsidRDefault="00340C7B" w:rsidP="008F413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Modus_Operandi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44" w:name="Modus_Operandi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{{MODUS_OPERANDI}}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4"/>
          </w:p>
        </w:tc>
      </w:tr>
    </w:tbl>
    <w:p w:rsidR="00A24345" w:rsidRPr="001E7128" w:rsidRDefault="00A24345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8"/>
      </w:tblGrid>
      <w:tr w:rsidR="001E7128" w:rsidTr="003C6941">
        <w:trPr>
          <w:cantSplit/>
          <w:trHeight w:hRule="exact" w:val="284"/>
        </w:trPr>
        <w:tc>
          <w:tcPr>
            <w:tcW w:w="102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1E7128" w:rsidRDefault="001E7128" w:rsidP="003C6941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OBSERVAÇÕES</w:t>
            </w:r>
          </w:p>
        </w:tc>
      </w:tr>
      <w:tr w:rsidR="00340C7B" w:rsidTr="00340C7B">
        <w:trPr>
          <w:cantSplit/>
          <w:trHeight w:val="1614"/>
        </w:trPr>
        <w:tc>
          <w:tcPr>
            <w:tcW w:w="1020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340C7B" w:rsidRDefault="00340C7B" w:rsidP="003C694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Observação"/>
                  <w:enabled/>
                  <w:calcOnExit w:val="0"/>
                  <w:textInput>
                    <w:format w:val="Maiúsculas"/>
                  </w:textInput>
                </w:ffData>
              </w:fldChar>
            </w:r>
            <w:bookmarkStart w:id="45" w:name="Observaçã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{{OBSERVACOES}}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5"/>
          </w:p>
        </w:tc>
      </w:tr>
    </w:tbl>
    <w:p w:rsidR="001E7128" w:rsidRPr="00A24345" w:rsidRDefault="001E7128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208"/>
      </w:tblGrid>
      <w:tr w:rsidR="00A24345" w:rsidTr="00A24345">
        <w:trPr>
          <w:trHeight w:hRule="exact" w:val="707"/>
        </w:trPr>
        <w:tc>
          <w:tcPr>
            <w:tcW w:w="102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A24345" w:rsidRDefault="00A24345" w:rsidP="00A268F3">
            <w:pPr>
              <w:pStyle w:val="Ttulo1"/>
              <w:tabs>
                <w:tab w:val="left" w:pos="4111"/>
              </w:tabs>
              <w:ind w:left="85" w:right="85" w:firstLine="0"/>
              <w:jc w:val="both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O CORRETO PREENCHIMENTO DESTE FORMULÁRIO SER-LHE-A ÚTIL PARA CONSULTA VIA SISTEMA OPERACIONAL NA POLÍCIA MILITAR (SIOPM), ANÁLISE CRIMINAL E PLANEJAMENTO OPERACIONAL</w:t>
            </w:r>
          </w:p>
        </w:tc>
      </w:tr>
    </w:tbl>
    <w:p w:rsidR="00A24345" w:rsidRDefault="00A24345" w:rsidP="00D63C85">
      <w:pPr>
        <w:rPr>
          <w:rFonts w:ascii="Arial" w:hAnsi="Arial" w:cs="Arial"/>
          <w:sz w:val="8"/>
        </w:rPr>
      </w:pPr>
    </w:p>
    <w:tbl>
      <w:tblPr>
        <w:tblW w:w="10208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76"/>
        <w:gridCol w:w="1177"/>
        <w:gridCol w:w="2331"/>
        <w:gridCol w:w="2123"/>
        <w:gridCol w:w="3401"/>
      </w:tblGrid>
      <w:tr w:rsidR="00A268F3" w:rsidTr="00A268F3">
        <w:trPr>
          <w:cantSplit/>
          <w:trHeight w:hRule="exact" w:val="284"/>
        </w:trPr>
        <w:tc>
          <w:tcPr>
            <w:tcW w:w="2353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pct30" w:color="000000" w:fill="FFFFFF"/>
            <w:vAlign w:val="center"/>
          </w:tcPr>
          <w:p w:rsidR="00A268F3" w:rsidRDefault="00A268F3" w:rsidP="00A268F3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DADOS DO DP</w:t>
            </w:r>
          </w:p>
        </w:tc>
        <w:tc>
          <w:tcPr>
            <w:tcW w:w="233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30" w:color="000000" w:fill="FFFFFF"/>
            <w:vAlign w:val="center"/>
          </w:tcPr>
          <w:p w:rsidR="00A268F3" w:rsidRDefault="00A268F3" w:rsidP="00A268F3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ENCARREGADO</w:t>
            </w:r>
          </w:p>
        </w:tc>
        <w:tc>
          <w:tcPr>
            <w:tcW w:w="2123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pct30" w:color="000000" w:fill="FFFFFF"/>
            <w:vAlign w:val="center"/>
          </w:tcPr>
          <w:p w:rsidR="00A268F3" w:rsidRDefault="00A268F3" w:rsidP="00A268F3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VISTO CMT CIA</w:t>
            </w:r>
          </w:p>
        </w:tc>
        <w:tc>
          <w:tcPr>
            <w:tcW w:w="3401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pct30" w:color="000000" w:fill="FFFFFF"/>
            <w:vAlign w:val="center"/>
          </w:tcPr>
          <w:p w:rsidR="00A268F3" w:rsidRDefault="00A268F3" w:rsidP="00A268F3">
            <w:pPr>
              <w:pStyle w:val="Ttulo1"/>
              <w:tabs>
                <w:tab w:val="left" w:pos="4111"/>
              </w:tabs>
              <w:spacing w:after="20"/>
              <w:ind w:firstLine="0"/>
              <w:rPr>
                <w:rFonts w:ascii="Arial" w:hAnsi="Arial"/>
                <w:b/>
                <w:noProof/>
                <w:sz w:val="20"/>
              </w:rPr>
            </w:pPr>
            <w:r>
              <w:rPr>
                <w:rFonts w:ascii="Arial" w:hAnsi="Arial"/>
                <w:b/>
                <w:noProof/>
                <w:sz w:val="20"/>
              </w:rPr>
              <w:t>USO DO SIOPM</w:t>
            </w:r>
          </w:p>
        </w:tc>
      </w:tr>
      <w:tr w:rsidR="00A268F3" w:rsidTr="00C05948">
        <w:trPr>
          <w:cantSplit/>
          <w:trHeight w:val="340"/>
        </w:trPr>
        <w:tc>
          <w:tcPr>
            <w:tcW w:w="1176" w:type="dxa"/>
            <w:tcBorders>
              <w:top w:val="nil"/>
              <w:left w:val="single" w:sz="12" w:space="0" w:color="auto"/>
              <w:bottom w:val="single" w:sz="2" w:space="0" w:color="auto"/>
              <w:right w:val="single" w:sz="4" w:space="0" w:color="auto"/>
            </w:tcBorders>
          </w:tcPr>
          <w:p w:rsidR="00A268F3" w:rsidRDefault="00A268F3" w:rsidP="00234DEB">
            <w:pPr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NÚMEDO DO DP</w:t>
            </w:r>
          </w:p>
          <w:p w:rsidR="00340C7B" w:rsidRDefault="00340C7B" w:rsidP="00234DEB">
            <w:pPr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DP"/>
                  <w:enabled/>
                  <w:calcOnExit w:val="0"/>
                  <w:textInput>
                    <w:maxLength w:val="5"/>
                    <w:format w:val="Maiúsculas"/>
                  </w:textInput>
                </w:ffData>
              </w:fldChar>
            </w:r>
            <w:bookmarkStart w:id="46" w:name="DP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{{NUM_DP}}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6"/>
          </w:p>
        </w:tc>
        <w:tc>
          <w:tcPr>
            <w:tcW w:w="1177" w:type="dxa"/>
            <w:tcBorders>
              <w:top w:val="nil"/>
              <w:left w:val="single" w:sz="4" w:space="0" w:color="auto"/>
              <w:bottom w:val="single" w:sz="2" w:space="0" w:color="auto"/>
              <w:right w:val="single" w:sz="8" w:space="0" w:color="auto"/>
            </w:tcBorders>
          </w:tcPr>
          <w:p w:rsidR="00A268F3" w:rsidRDefault="00A268F3" w:rsidP="00234DEB">
            <w:pPr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NÚMERO DO BO</w:t>
            </w:r>
          </w:p>
          <w:p w:rsidR="00340C7B" w:rsidRDefault="00340C7B" w:rsidP="00234DEB">
            <w:pPr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BO_pc"/>
                  <w:enabled/>
                  <w:calcOnExit w:val="0"/>
                  <w:textInput>
                    <w:maxLength w:val="10"/>
                    <w:format w:val="Maiúsculas"/>
                  </w:textInput>
                </w:ffData>
              </w:fldChar>
            </w:r>
            <w:bookmarkStart w:id="47" w:name="BO_pc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{{NUM_BO_DP}}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7"/>
          </w:p>
        </w:tc>
        <w:tc>
          <w:tcPr>
            <w:tcW w:w="2331" w:type="dxa"/>
            <w:tcBorders>
              <w:top w:val="nil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:rsidR="00A268F3" w:rsidRDefault="00A268F3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POSTO/GRADUAÇÃO</w:t>
            </w:r>
          </w:p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Posto"/>
                  <w:enabled/>
                  <w:calcOnExit w:val="0"/>
                  <w:textInput>
                    <w:maxLength w:val="20"/>
                    <w:format w:val="Maiúsculas"/>
                  </w:textInput>
                </w:ffData>
              </w:fldChar>
            </w:r>
            <w:bookmarkStart w:id="48" w:name="Posto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{{POSTO_GRAD}}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8"/>
          </w:p>
        </w:tc>
        <w:tc>
          <w:tcPr>
            <w:tcW w:w="21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268F3" w:rsidRDefault="00A268F3" w:rsidP="00A268F3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3401" w:type="dxa"/>
            <w:tcBorders>
              <w:top w:val="nil"/>
              <w:left w:val="single" w:sz="8" w:space="0" w:color="auto"/>
              <w:bottom w:val="nil"/>
              <w:right w:val="single" w:sz="12" w:space="0" w:color="auto"/>
            </w:tcBorders>
          </w:tcPr>
          <w:p w:rsidR="00A268F3" w:rsidRDefault="00A268F3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NÚMERO DE INCLUSÃO</w:t>
            </w:r>
          </w:p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{{NUM_INCLUSAO}}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A268F3" w:rsidTr="00C05948">
        <w:trPr>
          <w:cantSplit/>
          <w:trHeight w:val="340"/>
        </w:trPr>
        <w:tc>
          <w:tcPr>
            <w:tcW w:w="2353" w:type="dxa"/>
            <w:gridSpan w:val="2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</w:tcPr>
          <w:p w:rsidR="00A268F3" w:rsidRDefault="00A268F3" w:rsidP="00234DEB">
            <w:pPr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MUNICÍPIO DO DP</w:t>
            </w:r>
          </w:p>
          <w:p w:rsidR="00340C7B" w:rsidRDefault="00340C7B" w:rsidP="00234DEB">
            <w:pPr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Mun_DP"/>
                  <w:enabled/>
                  <w:calcOnExit w:val="0"/>
                  <w:textInput>
                    <w:maxLength w:val="50"/>
                  </w:textInput>
                </w:ffData>
              </w:fldChar>
            </w:r>
            <w:bookmarkStart w:id="49" w:name="Mun_DP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{{MUNICIPIO_DP}}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49"/>
          </w:p>
        </w:tc>
        <w:tc>
          <w:tcPr>
            <w:tcW w:w="233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</w:tcPr>
          <w:p w:rsidR="00A268F3" w:rsidRDefault="00A268F3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RE</w:t>
            </w:r>
          </w:p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9"/>
                  </w:textInput>
                </w:ffData>
              </w:fldChar>
            </w:r>
            <w:bookmarkStart w:id="50" w:name="Texto8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{{RE_ENCARREGADO}}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50"/>
          </w:p>
        </w:tc>
        <w:tc>
          <w:tcPr>
            <w:tcW w:w="2123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:rsidR="00A268F3" w:rsidRDefault="00A268F3" w:rsidP="00A268F3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340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12" w:space="0" w:color="auto"/>
            </w:tcBorders>
          </w:tcPr>
          <w:p w:rsidR="00A268F3" w:rsidRDefault="00A268F3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RE DO DIGITADOR</w:t>
            </w:r>
          </w:p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Texto8"/>
                  <w:enabled/>
                  <w:calcOnExit w:val="0"/>
                  <w:textInput>
                    <w:maxLength w:val="9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{{RE_DIGITADOR}}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</w:tr>
      <w:tr w:rsidR="00340C7B" w:rsidTr="00340C7B">
        <w:trPr>
          <w:cantSplit/>
          <w:trHeight w:val="321"/>
        </w:trPr>
        <w:tc>
          <w:tcPr>
            <w:tcW w:w="1176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</w:tcPr>
          <w:p w:rsidR="00340C7B" w:rsidRDefault="00340C7B" w:rsidP="008F4131">
            <w:pPr>
              <w:spacing w:before="20"/>
              <w:rPr>
                <w:rFonts w:ascii="Arial" w:hAnsi="Arial"/>
                <w:sz w:val="12"/>
              </w:rPr>
            </w:pPr>
          </w:p>
          <w:p w:rsidR="00340C7B" w:rsidRDefault="00340C7B" w:rsidP="008F4131">
            <w:pPr>
              <w:spacing w:before="20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Mun_DP"/>
                  <w:enabled/>
                  <w:calcOnExit w:val="0"/>
                  <w:textInput>
                    <w:maxLength w:val="50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1177" w:type="dxa"/>
            <w:tcBorders>
              <w:top w:val="single" w:sz="2" w:space="0" w:color="auto"/>
              <w:left w:val="single" w:sz="4" w:space="0" w:color="auto"/>
              <w:right w:val="single" w:sz="8" w:space="0" w:color="auto"/>
            </w:tcBorders>
          </w:tcPr>
          <w:p w:rsidR="00340C7B" w:rsidRDefault="00340C7B" w:rsidP="00A268F3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NÃO PREENCHER</w:t>
            </w:r>
          </w:p>
          <w:p w:rsidR="00340C7B" w:rsidRDefault="00340C7B" w:rsidP="00A268F3">
            <w:pPr>
              <w:spacing w:before="20"/>
              <w:jc w:val="center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3"/>
                    <w:format w:val="Maiúsculas"/>
                  </w:textInput>
                </w:ffData>
              </w:fldChar>
            </w:r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noProof/>
                <w:sz w:val="12"/>
              </w:rPr>
              <w:t> </w:t>
            </w:r>
            <w:r>
              <w:rPr>
                <w:rFonts w:ascii="Arial" w:hAnsi="Arial"/>
                <w:sz w:val="12"/>
              </w:rPr>
              <w:fldChar w:fldCharType="end"/>
            </w:r>
          </w:p>
        </w:tc>
        <w:tc>
          <w:tcPr>
            <w:tcW w:w="2331" w:type="dxa"/>
            <w:tcBorders>
              <w:top w:val="single" w:sz="2" w:space="0" w:color="auto"/>
              <w:left w:val="single" w:sz="8" w:space="0" w:color="auto"/>
              <w:right w:val="single" w:sz="8" w:space="0" w:color="auto"/>
            </w:tcBorders>
          </w:tcPr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ASSINATURA</w:t>
            </w:r>
            <w:r>
              <w:t>{{ASSINATURA}}</w:t>
            </w:r>
          </w:p>
        </w:tc>
        <w:tc>
          <w:tcPr>
            <w:tcW w:w="2123" w:type="dxa"/>
            <w:tcBorders>
              <w:top w:val="nil"/>
              <w:left w:val="single" w:sz="8" w:space="0" w:color="auto"/>
              <w:right w:val="single" w:sz="8" w:space="0" w:color="auto"/>
            </w:tcBorders>
          </w:tcPr>
          <w:p w:rsidR="00340C7B" w:rsidRDefault="00340C7B" w:rsidP="00A268F3">
            <w:pPr>
              <w:spacing w:before="20"/>
              <w:rPr>
                <w:rFonts w:ascii="Arial" w:hAnsi="Arial"/>
                <w:sz w:val="12"/>
              </w:rPr>
            </w:pPr>
          </w:p>
        </w:tc>
        <w:tc>
          <w:tcPr>
            <w:tcW w:w="3401" w:type="dxa"/>
            <w:tcBorders>
              <w:top w:val="single" w:sz="2" w:space="0" w:color="auto"/>
              <w:left w:val="single" w:sz="8" w:space="0" w:color="auto"/>
              <w:right w:val="single" w:sz="12" w:space="0" w:color="auto"/>
            </w:tcBorders>
          </w:tcPr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t>DATA</w:t>
            </w:r>
          </w:p>
          <w:p w:rsidR="00340C7B" w:rsidRDefault="00340C7B" w:rsidP="00234DEB">
            <w:pPr>
              <w:spacing w:before="20"/>
              <w:ind w:left="11"/>
              <w:rPr>
                <w:rFonts w:ascii="Arial" w:hAnsi="Arial"/>
                <w:sz w:val="12"/>
              </w:rPr>
            </w:pPr>
            <w:r>
              <w:rPr>
                <w:rFonts w:ascii="Arial" w:hAnsi="Arial"/>
                <w:sz w:val="12"/>
              </w:rPr>
              <w:fldChar w:fldCharType="begin">
                <w:ffData>
                  <w:name w:val="Data_SIOPM"/>
                  <w:enabled/>
                  <w:calcOnExit w:val="0"/>
                  <w:textInput>
                    <w:type w:val="date"/>
                    <w:format w:val="dd/MM/yyyy"/>
                  </w:textInput>
                </w:ffData>
              </w:fldChar>
            </w:r>
            <w:bookmarkStart w:id="51" w:name="Data_SIOPM"/>
            <w:r>
              <w:rPr>
                <w:rFonts w:ascii="Arial" w:hAnsi="Arial"/>
                <w:sz w:val="12"/>
              </w:rPr>
              <w:instrText xml:space="preserve"> FORMTEXT </w:instrText>
            </w:r>
            <w:r>
              <w:rPr>
                <w:rFonts w:ascii="Arial" w:hAnsi="Arial"/>
                <w:sz w:val="12"/>
              </w:rPr>
            </w:r>
            <w:r>
              <w:rPr>
                <w:rFonts w:ascii="Arial" w:hAnsi="Arial"/>
                <w:sz w:val="12"/>
              </w:rPr>
              <w:fldChar w:fldCharType="separate"/>
            </w:r>
            <w:r>
              <w:rPr>
                <w:rFonts w:ascii="Arial" w:hAnsi="Arial"/>
                <w:noProof/>
                <w:sz w:val="12"/>
              </w:rPr>
              <w:t>{{DATA_DP}}</w:t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noProof/>
                <w:sz w:val="12"/>
              </w:rPr>
              <w:t/>
            </w:r>
            <w:r>
              <w:rPr>
                <w:rFonts w:ascii="Arial" w:hAnsi="Arial"/>
                <w:sz w:val="12"/>
              </w:rPr>
              <w:fldChar w:fldCharType="end"/>
            </w:r>
            <w:bookmarkEnd w:id="51"/>
          </w:p>
        </w:tc>
      </w:tr>
    </w:tbl>
    <w:p w:rsidR="00A268F3" w:rsidRPr="00A24345" w:rsidRDefault="004507E0" w:rsidP="004507E0">
      <w:pPr>
        <w:tabs>
          <w:tab w:val="left" w:pos="6096"/>
        </w:tabs>
        <w:rPr>
          <w:rFonts w:ascii="Arial" w:hAnsi="Arial" w:cs="Arial"/>
          <w:sz w:val="8"/>
        </w:rPr>
      </w:pPr>
      <w:r w:rsidRPr="00E0624C">
        <w:rPr>
          <w:rFonts w:ascii="Arial" w:hAnsi="Arial" w:cs="Arial"/>
          <w:b/>
          <w:bCs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PM 0-</w:t>
      </w:r>
      <w:r>
        <w:rPr>
          <w:rFonts w:ascii="Arial" w:hAnsi="Arial" w:cs="Arial"/>
          <w:b/>
          <w:bCs/>
          <w:sz w:val="16"/>
          <w:szCs w:val="1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04</w:t>
      </w:r>
      <w:r>
        <w:rPr>
          <w:rFonts w:ascii="Arial" w:hAnsi="Arial" w:cs="Arial"/>
          <w:b/>
          <w:bCs/>
          <w:sz w:val="16"/>
          <w:szCs w:val="16"/>
        </w:rPr>
        <w:tab/>
      </w:r>
      <w:r w:rsidRPr="007C6365">
        <w:rPr>
          <w:rFonts w:ascii="Arial" w:hAnsi="Arial" w:cs="Arial"/>
          <w:b/>
          <w:bCs/>
          <w:sz w:val="16"/>
          <w:szCs w:val="16"/>
        </w:rPr>
        <w:t>P R E E N C H E R    E M    L E T R A    D E    F O R M A</w:t>
      </w:r>
    </w:p>
    <w:sectPr w:rsidR="00A268F3" w:rsidRPr="00A24345" w:rsidSect="00554B9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0C7B" w:rsidRDefault="00340C7B" w:rsidP="000B7E1C">
      <w:r>
        <w:separator/>
      </w:r>
    </w:p>
  </w:endnote>
  <w:endnote w:type="continuationSeparator" w:id="0">
    <w:p w:rsidR="00340C7B" w:rsidRDefault="00340C7B" w:rsidP="000B7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7B" w:rsidRDefault="00340C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7B" w:rsidRDefault="00340C7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7B" w:rsidRDefault="00340C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0C7B" w:rsidRDefault="00340C7B" w:rsidP="000B7E1C">
      <w:r>
        <w:separator/>
      </w:r>
    </w:p>
  </w:footnote>
  <w:footnote w:type="continuationSeparator" w:id="0">
    <w:p w:rsidR="00340C7B" w:rsidRDefault="00340C7B" w:rsidP="000B7E1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7B" w:rsidRDefault="00340C7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7B" w:rsidRDefault="00340C7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0C7B" w:rsidRDefault="00340C7B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ocumentProtection w:edit="forms" w:formatting="1" w:enforcement="1" w:cryptProviderType="rsaAES" w:cryptAlgorithmClass="hash" w:cryptAlgorithmType="typeAny" w:cryptAlgorithmSid="14" w:cryptSpinCount="100000" w:hash="Ilf9pzAEiWjn2zEwCjvE/WGbPQFH8SOOLkMjyCUkwrlKaICF/fVJ/8UUYD1fiEmZhN9MYYAiqxhJkqCJ0zsYWg==" w:salt="AqGtJYglVzR71IjxtSKOSA=="/>
  <w:defaultTabStop w:val="709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E6A"/>
    <w:rsid w:val="00012A4F"/>
    <w:rsid w:val="00022B9C"/>
    <w:rsid w:val="00024E4C"/>
    <w:rsid w:val="00066BEE"/>
    <w:rsid w:val="00076E43"/>
    <w:rsid w:val="00077562"/>
    <w:rsid w:val="00081E7B"/>
    <w:rsid w:val="00097378"/>
    <w:rsid w:val="000A45EA"/>
    <w:rsid w:val="000A5EDA"/>
    <w:rsid w:val="000A60EA"/>
    <w:rsid w:val="000B60DA"/>
    <w:rsid w:val="000B7E1C"/>
    <w:rsid w:val="000C517C"/>
    <w:rsid w:val="000D01E3"/>
    <w:rsid w:val="000D4382"/>
    <w:rsid w:val="000E2B59"/>
    <w:rsid w:val="000F69DD"/>
    <w:rsid w:val="00104468"/>
    <w:rsid w:val="001118F5"/>
    <w:rsid w:val="001133B0"/>
    <w:rsid w:val="0012533E"/>
    <w:rsid w:val="001261E8"/>
    <w:rsid w:val="00141DA1"/>
    <w:rsid w:val="00154868"/>
    <w:rsid w:val="001658B3"/>
    <w:rsid w:val="001669F5"/>
    <w:rsid w:val="00192694"/>
    <w:rsid w:val="00193462"/>
    <w:rsid w:val="001C099C"/>
    <w:rsid w:val="001D3A0F"/>
    <w:rsid w:val="001E2776"/>
    <w:rsid w:val="001E2E5B"/>
    <w:rsid w:val="001E7128"/>
    <w:rsid w:val="001F5DC5"/>
    <w:rsid w:val="002104D9"/>
    <w:rsid w:val="00225990"/>
    <w:rsid w:val="00234DEB"/>
    <w:rsid w:val="00243FBE"/>
    <w:rsid w:val="0025205A"/>
    <w:rsid w:val="00254E02"/>
    <w:rsid w:val="00281A15"/>
    <w:rsid w:val="002834EB"/>
    <w:rsid w:val="0029053D"/>
    <w:rsid w:val="002A6840"/>
    <w:rsid w:val="00300BB7"/>
    <w:rsid w:val="0032498D"/>
    <w:rsid w:val="003407D4"/>
    <w:rsid w:val="00340C7B"/>
    <w:rsid w:val="00344F7E"/>
    <w:rsid w:val="0034588A"/>
    <w:rsid w:val="00347158"/>
    <w:rsid w:val="003521A2"/>
    <w:rsid w:val="00353AB8"/>
    <w:rsid w:val="003571F9"/>
    <w:rsid w:val="0036312B"/>
    <w:rsid w:val="00365E62"/>
    <w:rsid w:val="00374F21"/>
    <w:rsid w:val="0038370A"/>
    <w:rsid w:val="00387B92"/>
    <w:rsid w:val="003C6941"/>
    <w:rsid w:val="003D7FDA"/>
    <w:rsid w:val="003F0A9E"/>
    <w:rsid w:val="00432D1C"/>
    <w:rsid w:val="00436371"/>
    <w:rsid w:val="00445E58"/>
    <w:rsid w:val="004507E0"/>
    <w:rsid w:val="004556D4"/>
    <w:rsid w:val="004561FB"/>
    <w:rsid w:val="004600F4"/>
    <w:rsid w:val="004647AD"/>
    <w:rsid w:val="00484E37"/>
    <w:rsid w:val="00485F7D"/>
    <w:rsid w:val="0049565F"/>
    <w:rsid w:val="004A3F1E"/>
    <w:rsid w:val="004A4235"/>
    <w:rsid w:val="004B5625"/>
    <w:rsid w:val="004C14D7"/>
    <w:rsid w:val="004D544D"/>
    <w:rsid w:val="004D69A6"/>
    <w:rsid w:val="004E3317"/>
    <w:rsid w:val="00510902"/>
    <w:rsid w:val="00522CD9"/>
    <w:rsid w:val="00524A33"/>
    <w:rsid w:val="00532723"/>
    <w:rsid w:val="00545A97"/>
    <w:rsid w:val="00554048"/>
    <w:rsid w:val="00554B98"/>
    <w:rsid w:val="005658FD"/>
    <w:rsid w:val="00566D29"/>
    <w:rsid w:val="00567E3C"/>
    <w:rsid w:val="00570A8A"/>
    <w:rsid w:val="00584CBC"/>
    <w:rsid w:val="005A5E6B"/>
    <w:rsid w:val="005B50FF"/>
    <w:rsid w:val="005C60ED"/>
    <w:rsid w:val="005C6923"/>
    <w:rsid w:val="005D49E9"/>
    <w:rsid w:val="005F1BC3"/>
    <w:rsid w:val="0060569C"/>
    <w:rsid w:val="0062028A"/>
    <w:rsid w:val="00624FE6"/>
    <w:rsid w:val="006254B0"/>
    <w:rsid w:val="00626612"/>
    <w:rsid w:val="00665989"/>
    <w:rsid w:val="00666507"/>
    <w:rsid w:val="00666964"/>
    <w:rsid w:val="006C6A1A"/>
    <w:rsid w:val="006D17A6"/>
    <w:rsid w:val="006E28BA"/>
    <w:rsid w:val="00705E6A"/>
    <w:rsid w:val="00713BCE"/>
    <w:rsid w:val="00725555"/>
    <w:rsid w:val="007330BD"/>
    <w:rsid w:val="0075569B"/>
    <w:rsid w:val="00756E01"/>
    <w:rsid w:val="00761BE8"/>
    <w:rsid w:val="007664D1"/>
    <w:rsid w:val="007B1E25"/>
    <w:rsid w:val="007C399A"/>
    <w:rsid w:val="007E36EC"/>
    <w:rsid w:val="007F276E"/>
    <w:rsid w:val="00810B1B"/>
    <w:rsid w:val="0081232F"/>
    <w:rsid w:val="00824D10"/>
    <w:rsid w:val="00825CBB"/>
    <w:rsid w:val="00836DEA"/>
    <w:rsid w:val="00837309"/>
    <w:rsid w:val="00840267"/>
    <w:rsid w:val="008740EF"/>
    <w:rsid w:val="008927AC"/>
    <w:rsid w:val="008B1E1B"/>
    <w:rsid w:val="008C60F2"/>
    <w:rsid w:val="008D67F2"/>
    <w:rsid w:val="008E724A"/>
    <w:rsid w:val="008F4131"/>
    <w:rsid w:val="00942EDE"/>
    <w:rsid w:val="009738ED"/>
    <w:rsid w:val="0098046A"/>
    <w:rsid w:val="00996B54"/>
    <w:rsid w:val="00997040"/>
    <w:rsid w:val="009A194D"/>
    <w:rsid w:val="009C0535"/>
    <w:rsid w:val="00A068E0"/>
    <w:rsid w:val="00A24345"/>
    <w:rsid w:val="00A2454E"/>
    <w:rsid w:val="00A268F3"/>
    <w:rsid w:val="00A30D7E"/>
    <w:rsid w:val="00A41E6A"/>
    <w:rsid w:val="00A44E72"/>
    <w:rsid w:val="00A91C65"/>
    <w:rsid w:val="00A924A5"/>
    <w:rsid w:val="00AB115A"/>
    <w:rsid w:val="00AB1925"/>
    <w:rsid w:val="00AD4E7D"/>
    <w:rsid w:val="00AE4A0D"/>
    <w:rsid w:val="00B008B3"/>
    <w:rsid w:val="00B03E08"/>
    <w:rsid w:val="00B30C5E"/>
    <w:rsid w:val="00B429DB"/>
    <w:rsid w:val="00B472EC"/>
    <w:rsid w:val="00B5197D"/>
    <w:rsid w:val="00B54DEF"/>
    <w:rsid w:val="00B750CC"/>
    <w:rsid w:val="00BA0E9D"/>
    <w:rsid w:val="00BB0249"/>
    <w:rsid w:val="00BD0B64"/>
    <w:rsid w:val="00BF0CF3"/>
    <w:rsid w:val="00C05948"/>
    <w:rsid w:val="00C13A0F"/>
    <w:rsid w:val="00C969D8"/>
    <w:rsid w:val="00CB68DE"/>
    <w:rsid w:val="00CD07EF"/>
    <w:rsid w:val="00CE1388"/>
    <w:rsid w:val="00CF20BD"/>
    <w:rsid w:val="00D07403"/>
    <w:rsid w:val="00D149EF"/>
    <w:rsid w:val="00D3252B"/>
    <w:rsid w:val="00D452D0"/>
    <w:rsid w:val="00D555A0"/>
    <w:rsid w:val="00D5628E"/>
    <w:rsid w:val="00D57FBF"/>
    <w:rsid w:val="00D63C85"/>
    <w:rsid w:val="00D946FD"/>
    <w:rsid w:val="00DC2172"/>
    <w:rsid w:val="00DC2D48"/>
    <w:rsid w:val="00DD6FF7"/>
    <w:rsid w:val="00DE133D"/>
    <w:rsid w:val="00DE7D86"/>
    <w:rsid w:val="00E03F70"/>
    <w:rsid w:val="00E0624C"/>
    <w:rsid w:val="00E26540"/>
    <w:rsid w:val="00E30B13"/>
    <w:rsid w:val="00E30D4B"/>
    <w:rsid w:val="00E7291E"/>
    <w:rsid w:val="00EA08F9"/>
    <w:rsid w:val="00EB3C29"/>
    <w:rsid w:val="00EC3D21"/>
    <w:rsid w:val="00EC56A1"/>
    <w:rsid w:val="00ED0425"/>
    <w:rsid w:val="00ED078F"/>
    <w:rsid w:val="00ED3A70"/>
    <w:rsid w:val="00F06C1E"/>
    <w:rsid w:val="00F3776D"/>
    <w:rsid w:val="00F94E4D"/>
    <w:rsid w:val="00FD2EA0"/>
    <w:rsid w:val="00FD71BB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F270AE6A-3B71-45FE-A215-C12A105AB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9565F"/>
    <w:rPr>
      <w:rFonts w:ascii="Times New Roman" w:eastAsia="Times New Roman" w:hAnsi="Times New Roman"/>
    </w:rPr>
  </w:style>
  <w:style w:type="paragraph" w:styleId="Ttulo1">
    <w:name w:val="heading 1"/>
    <w:basedOn w:val="Normal"/>
    <w:next w:val="Normal"/>
    <w:link w:val="Ttulo1Char"/>
    <w:qFormat/>
    <w:rsid w:val="0049565F"/>
    <w:pPr>
      <w:keepNext/>
      <w:ind w:firstLine="1276"/>
      <w:jc w:val="center"/>
      <w:outlineLvl w:val="0"/>
    </w:pPr>
    <w:rPr>
      <w:sz w:val="24"/>
    </w:rPr>
  </w:style>
  <w:style w:type="paragraph" w:styleId="Ttulo2">
    <w:name w:val="heading 2"/>
    <w:basedOn w:val="Normal"/>
    <w:next w:val="Normal"/>
    <w:link w:val="Ttulo2Char"/>
    <w:qFormat/>
    <w:rsid w:val="0049565F"/>
    <w:pPr>
      <w:keepNext/>
      <w:jc w:val="center"/>
      <w:outlineLvl w:val="1"/>
    </w:pPr>
    <w:rPr>
      <w:rFonts w:ascii="Arial" w:hAnsi="Arial"/>
      <w:b/>
      <w:sz w:val="16"/>
      <w:lang w:val="es-ES_tradnl"/>
    </w:rPr>
  </w:style>
  <w:style w:type="paragraph" w:styleId="Ttulo3">
    <w:name w:val="heading 3"/>
    <w:basedOn w:val="Normal"/>
    <w:next w:val="Normal"/>
    <w:link w:val="Ttulo3Char"/>
    <w:qFormat/>
    <w:rsid w:val="0049565F"/>
    <w:pPr>
      <w:keepNext/>
      <w:jc w:val="center"/>
      <w:outlineLvl w:val="2"/>
    </w:pPr>
    <w:rPr>
      <w:rFonts w:ascii="Arial" w:hAnsi="Arial"/>
      <w:b/>
      <w:noProof/>
    </w:rPr>
  </w:style>
  <w:style w:type="paragraph" w:styleId="Ttulo4">
    <w:name w:val="heading 4"/>
    <w:basedOn w:val="Normal"/>
    <w:next w:val="Normal"/>
    <w:link w:val="Ttulo4Char"/>
    <w:qFormat/>
    <w:rsid w:val="0049565F"/>
    <w:pPr>
      <w:keepNext/>
      <w:spacing w:line="360" w:lineRule="auto"/>
      <w:ind w:firstLine="1276"/>
      <w:jc w:val="center"/>
      <w:outlineLvl w:val="3"/>
    </w:pPr>
    <w:rPr>
      <w:b/>
      <w:sz w:val="28"/>
    </w:rPr>
  </w:style>
  <w:style w:type="paragraph" w:styleId="Ttulo5">
    <w:name w:val="heading 5"/>
    <w:basedOn w:val="Normal"/>
    <w:next w:val="Normal"/>
    <w:link w:val="Ttulo5Char"/>
    <w:qFormat/>
    <w:rsid w:val="0049565F"/>
    <w:pPr>
      <w:keepNext/>
      <w:outlineLvl w:val="4"/>
    </w:pPr>
    <w:rPr>
      <w:b/>
      <w:bCs/>
      <w:sz w:val="24"/>
    </w:rPr>
  </w:style>
  <w:style w:type="paragraph" w:styleId="Ttulo6">
    <w:name w:val="heading 6"/>
    <w:basedOn w:val="Normal"/>
    <w:next w:val="Normal"/>
    <w:link w:val="Ttulo6Char"/>
    <w:qFormat/>
    <w:rsid w:val="0049565F"/>
    <w:pPr>
      <w:keepNext/>
      <w:spacing w:before="20"/>
      <w:ind w:firstLine="17"/>
      <w:jc w:val="center"/>
      <w:outlineLvl w:val="5"/>
    </w:pPr>
    <w:rPr>
      <w:rFonts w:ascii="Arial" w:hAnsi="Arial"/>
      <w:b/>
      <w:bCs/>
    </w:rPr>
  </w:style>
  <w:style w:type="paragraph" w:styleId="Ttulo7">
    <w:name w:val="heading 7"/>
    <w:basedOn w:val="Normal"/>
    <w:next w:val="Normal"/>
    <w:link w:val="Ttulo7Char"/>
    <w:qFormat/>
    <w:rsid w:val="0049565F"/>
    <w:pPr>
      <w:keepNext/>
      <w:jc w:val="center"/>
      <w:outlineLvl w:val="6"/>
    </w:pPr>
    <w:rPr>
      <w:b/>
      <w:sz w:val="28"/>
    </w:rPr>
  </w:style>
  <w:style w:type="paragraph" w:styleId="Ttulo8">
    <w:name w:val="heading 8"/>
    <w:basedOn w:val="Normal"/>
    <w:next w:val="Normal"/>
    <w:link w:val="Ttulo8Char"/>
    <w:qFormat/>
    <w:rsid w:val="0049565F"/>
    <w:pPr>
      <w:keepNext/>
      <w:spacing w:before="20"/>
      <w:ind w:firstLine="17"/>
      <w:jc w:val="center"/>
      <w:outlineLvl w:val="7"/>
    </w:pPr>
    <w:rPr>
      <w:rFonts w:ascii="Arial" w:hAnsi="Arial"/>
      <w:b/>
      <w:bCs/>
      <w:sz w:val="16"/>
    </w:rPr>
  </w:style>
  <w:style w:type="paragraph" w:styleId="Ttulo9">
    <w:name w:val="heading 9"/>
    <w:basedOn w:val="Normal"/>
    <w:next w:val="Normal"/>
    <w:link w:val="Ttulo9Char"/>
    <w:qFormat/>
    <w:rsid w:val="0049565F"/>
    <w:pPr>
      <w:keepNext/>
      <w:spacing w:line="360" w:lineRule="auto"/>
      <w:jc w:val="center"/>
      <w:outlineLvl w:val="8"/>
    </w:pPr>
    <w:rPr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sid w:val="0049565F"/>
    <w:rPr>
      <w:rFonts w:ascii="Times New Roman" w:eastAsia="Times New Roman" w:hAnsi="Times New Roman" w:cs="Times New Roman"/>
      <w:sz w:val="24"/>
      <w:szCs w:val="20"/>
      <w:lang w:eastAsia="pt-BR"/>
    </w:rPr>
  </w:style>
  <w:style w:type="character" w:customStyle="1" w:styleId="Ttulo2Char">
    <w:name w:val="Título 2 Char"/>
    <w:link w:val="Ttulo2"/>
    <w:rsid w:val="0049565F"/>
    <w:rPr>
      <w:rFonts w:ascii="Arial" w:eastAsia="Times New Roman" w:hAnsi="Arial" w:cs="Times New Roman"/>
      <w:b/>
      <w:sz w:val="16"/>
      <w:szCs w:val="20"/>
      <w:lang w:val="es-ES_tradnl" w:eastAsia="pt-BR"/>
    </w:rPr>
  </w:style>
  <w:style w:type="character" w:customStyle="1" w:styleId="Ttulo3Char">
    <w:name w:val="Título 3 Char"/>
    <w:link w:val="Ttulo3"/>
    <w:rsid w:val="0049565F"/>
    <w:rPr>
      <w:rFonts w:ascii="Arial" w:eastAsia="Times New Roman" w:hAnsi="Arial" w:cs="Times New Roman"/>
      <w:b/>
      <w:noProof/>
      <w:sz w:val="20"/>
      <w:szCs w:val="20"/>
      <w:lang w:eastAsia="pt-BR"/>
    </w:rPr>
  </w:style>
  <w:style w:type="character" w:customStyle="1" w:styleId="Ttulo4Char">
    <w:name w:val="Título 4 Char"/>
    <w:link w:val="Ttulo4"/>
    <w:rsid w:val="0049565F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5Char">
    <w:name w:val="Título 5 Char"/>
    <w:link w:val="Ttulo5"/>
    <w:rsid w:val="0049565F"/>
    <w:rPr>
      <w:rFonts w:ascii="Times New Roman" w:eastAsia="Times New Roman" w:hAnsi="Times New Roman" w:cs="Times New Roman"/>
      <w:b/>
      <w:bCs/>
      <w:sz w:val="24"/>
      <w:szCs w:val="20"/>
      <w:lang w:eastAsia="pt-BR"/>
    </w:rPr>
  </w:style>
  <w:style w:type="character" w:customStyle="1" w:styleId="Ttulo6Char">
    <w:name w:val="Título 6 Char"/>
    <w:link w:val="Ttulo6"/>
    <w:rsid w:val="0049565F"/>
    <w:rPr>
      <w:rFonts w:ascii="Arial" w:eastAsia="Times New Roman" w:hAnsi="Arial" w:cs="Times New Roman"/>
      <w:b/>
      <w:bCs/>
      <w:sz w:val="20"/>
      <w:szCs w:val="20"/>
      <w:lang w:eastAsia="pt-BR"/>
    </w:rPr>
  </w:style>
  <w:style w:type="character" w:customStyle="1" w:styleId="Ttulo7Char">
    <w:name w:val="Título 7 Char"/>
    <w:link w:val="Ttulo7"/>
    <w:rsid w:val="0049565F"/>
    <w:rPr>
      <w:rFonts w:ascii="Times New Roman" w:eastAsia="Times New Roman" w:hAnsi="Times New Roman" w:cs="Times New Roman"/>
      <w:b/>
      <w:sz w:val="28"/>
      <w:szCs w:val="20"/>
      <w:lang w:eastAsia="pt-BR"/>
    </w:rPr>
  </w:style>
  <w:style w:type="character" w:customStyle="1" w:styleId="Ttulo8Char">
    <w:name w:val="Título 8 Char"/>
    <w:link w:val="Ttulo8"/>
    <w:rsid w:val="0049565F"/>
    <w:rPr>
      <w:rFonts w:ascii="Arial" w:eastAsia="Times New Roman" w:hAnsi="Arial" w:cs="Times New Roman"/>
      <w:b/>
      <w:bCs/>
      <w:sz w:val="16"/>
      <w:szCs w:val="20"/>
      <w:lang w:eastAsia="pt-BR"/>
    </w:rPr>
  </w:style>
  <w:style w:type="character" w:customStyle="1" w:styleId="Ttulo9Char">
    <w:name w:val="Título 9 Char"/>
    <w:link w:val="Ttulo9"/>
    <w:rsid w:val="0049565F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paragraph" w:styleId="Legenda">
    <w:name w:val="caption"/>
    <w:basedOn w:val="Normal"/>
    <w:next w:val="Normal"/>
    <w:qFormat/>
    <w:rsid w:val="0049565F"/>
    <w:rPr>
      <w:b/>
      <w:sz w:val="16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Cabealho">
    <w:name w:val="header"/>
    <w:basedOn w:val="Normal"/>
    <w:link w:val="CabealhoChar"/>
    <w:semiHidden/>
    <w:rsid w:val="0049565F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semiHidden/>
    <w:rsid w:val="0049565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semiHidden/>
    <w:rsid w:val="0049565F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semiHidden/>
    <w:rsid w:val="0049565F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rsid w:val="006C6A1A"/>
    <w:pPr>
      <w:jc w:val="center"/>
    </w:pPr>
    <w:rPr>
      <w:rFonts w:ascii="Bookman Old Style" w:hAnsi="Bookman Old Style"/>
      <w:b/>
      <w:sz w:val="28"/>
    </w:rPr>
  </w:style>
  <w:style w:type="character" w:customStyle="1" w:styleId="CorpodetextoChar">
    <w:name w:val="Corpo de texto Char"/>
    <w:link w:val="Corpodetexto"/>
    <w:rsid w:val="006C6A1A"/>
    <w:rPr>
      <w:rFonts w:ascii="Bookman Old Style" w:eastAsia="Times New Roman" w:hAnsi="Bookman Old Style" w:cs="Times New Roman"/>
      <w:b/>
      <w:sz w:val="28"/>
      <w:szCs w:val="20"/>
      <w:lang w:eastAsia="pt-BR"/>
    </w:rPr>
  </w:style>
  <w:style w:type="paragraph" w:styleId="Ttulo">
    <w:name w:val="Title"/>
    <w:basedOn w:val="Normal"/>
    <w:next w:val="Subttulo"/>
    <w:link w:val="TtuloChar"/>
    <w:qFormat/>
    <w:rsid w:val="006C6A1A"/>
    <w:pPr>
      <w:widowControl w:val="0"/>
      <w:suppressAutoHyphens/>
      <w:jc w:val="center"/>
    </w:pPr>
    <w:rPr>
      <w:rFonts w:ascii="Arial" w:hAnsi="Arial"/>
      <w:b/>
      <w:lang w:eastAsia="ar-SA"/>
    </w:rPr>
  </w:style>
  <w:style w:type="paragraph" w:styleId="Subttulo">
    <w:name w:val="Subtitle"/>
    <w:basedOn w:val="Normal"/>
    <w:next w:val="Corpodetexto"/>
    <w:link w:val="SubttuloChar"/>
    <w:qFormat/>
    <w:rsid w:val="006C6A1A"/>
    <w:pPr>
      <w:widowControl w:val="0"/>
      <w:suppressAutoHyphens/>
      <w:jc w:val="center"/>
    </w:pPr>
    <w:rPr>
      <w:b/>
      <w:lang w:eastAsia="ar-SA"/>
    </w:rPr>
  </w:style>
  <w:style w:type="character" w:customStyle="1" w:styleId="SubttuloChar">
    <w:name w:val="Subtítulo Char"/>
    <w:link w:val="Subttulo"/>
    <w:rsid w:val="006C6A1A"/>
    <w:rPr>
      <w:rFonts w:ascii="Times New Roman" w:eastAsia="Times New Roman" w:hAnsi="Times New Roman" w:cs="Times New Roman"/>
      <w:b/>
      <w:sz w:val="20"/>
      <w:szCs w:val="20"/>
      <w:lang w:eastAsia="ar-SA"/>
    </w:rPr>
  </w:style>
  <w:style w:type="character" w:customStyle="1" w:styleId="TtuloChar">
    <w:name w:val="Título Char"/>
    <w:link w:val="Ttulo"/>
    <w:rsid w:val="006C6A1A"/>
    <w:rPr>
      <w:rFonts w:ascii="Arial" w:eastAsia="Times New Roman" w:hAnsi="Arial" w:cs="Times New Roman"/>
      <w:b/>
      <w:sz w:val="20"/>
      <w:szCs w:val="20"/>
      <w:lang w:eastAsia="ar-SA"/>
    </w:rPr>
  </w:style>
  <w:style w:type="paragraph" w:styleId="Textoembloco">
    <w:name w:val="Block Text"/>
    <w:basedOn w:val="Normal"/>
    <w:rsid w:val="006C6A1A"/>
    <w:pPr>
      <w:spacing w:line="360" w:lineRule="auto"/>
      <w:ind w:left="1701" w:right="1134" w:firstLine="426"/>
      <w:jc w:val="both"/>
    </w:pPr>
  </w:style>
  <w:style w:type="paragraph" w:customStyle="1" w:styleId="Default">
    <w:name w:val="Default"/>
    <w:rsid w:val="006C6A1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C2D4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C2D48"/>
    <w:rPr>
      <w:rFonts w:ascii="Segoe UI" w:eastAsia="Times New Roman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8F413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212021102\Documents\Modelos%20Personalizados%20do%20Office\PMO56%20V1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F5A235-C8D7-4914-A168-721FC89A3E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PMO56 V1</Template>
  <TotalTime>0</TotalTime>
  <Pages>2</Pages>
  <Words>1370</Words>
  <Characters>7404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Policia Militar SP</Company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Renato M R Silva</dc:creator>
  <cp:lastModifiedBy>LILIAN MACIEL ZILLER</cp:lastModifiedBy>
  <cp:revision>2</cp:revision>
  <cp:lastPrinted>2017-05-30T20:37:00Z</cp:lastPrinted>
  <dcterms:created xsi:type="dcterms:W3CDTF">2023-02-28T13:25:00Z</dcterms:created>
  <dcterms:modified xsi:type="dcterms:W3CDTF">2023-02-28T13:25:00Z</dcterms:modified>
</cp:coreProperties>
</file>